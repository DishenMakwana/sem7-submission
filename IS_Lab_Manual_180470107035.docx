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A6746" w14:textId="559C3439" w:rsidR="00E279B8" w:rsidRPr="00647FA7" w:rsidRDefault="00B51999" w:rsidP="00EC10AF">
      <w:pPr>
        <w:pStyle w:val="Sub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647FA7">
        <w:rPr>
          <w:rFonts w:ascii="Times New Roman" w:hAnsi="Times New Roman" w:cs="Times New Roman"/>
          <w:b/>
          <w:bCs/>
          <w:sz w:val="48"/>
          <w:szCs w:val="48"/>
        </w:rPr>
        <w:t>Information security</w:t>
      </w:r>
      <w:r w:rsidR="003304F6" w:rsidRPr="00647FA7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95125C" w:rsidRPr="00647FA7">
        <w:rPr>
          <w:rFonts w:ascii="Times New Roman" w:hAnsi="Times New Roman" w:cs="Times New Roman"/>
          <w:b/>
          <w:bCs/>
          <w:sz w:val="48"/>
          <w:szCs w:val="48"/>
        </w:rPr>
        <w:t>(</w:t>
      </w:r>
      <w:r w:rsidR="00982324" w:rsidRPr="00647FA7">
        <w:rPr>
          <w:rFonts w:ascii="Times New Roman" w:hAnsi="Times New Roman" w:cs="Times New Roman"/>
          <w:b/>
          <w:bCs/>
          <w:sz w:val="48"/>
          <w:szCs w:val="48"/>
        </w:rPr>
        <w:t>3170720</w:t>
      </w:r>
      <w:r w:rsidR="007B3B23" w:rsidRPr="00647FA7">
        <w:rPr>
          <w:rFonts w:ascii="Times New Roman" w:hAnsi="Times New Roman" w:cs="Times New Roman"/>
          <w:b/>
          <w:bCs/>
          <w:sz w:val="48"/>
          <w:szCs w:val="48"/>
        </w:rPr>
        <w:t>)</w:t>
      </w:r>
    </w:p>
    <w:p w14:paraId="7688EC13" w14:textId="77777777" w:rsidR="004E71FA" w:rsidRPr="00647FA7" w:rsidRDefault="004E71FA" w:rsidP="00FF1F18">
      <w:pPr>
        <w:pStyle w:val="Subtitle"/>
        <w:jc w:val="both"/>
        <w:rPr>
          <w:rFonts w:ascii="Times New Roman" w:hAnsi="Times New Roman" w:cs="Times New Roman"/>
          <w:sz w:val="36"/>
          <w:szCs w:val="36"/>
        </w:rPr>
      </w:pPr>
    </w:p>
    <w:p w14:paraId="7DD59AA5" w14:textId="77777777" w:rsidR="004E71FA" w:rsidRPr="00647FA7" w:rsidRDefault="004E71FA" w:rsidP="00FF1F18">
      <w:pPr>
        <w:pStyle w:val="Subtitle"/>
        <w:jc w:val="both"/>
        <w:rPr>
          <w:rFonts w:ascii="Times New Roman" w:hAnsi="Times New Roman" w:cs="Times New Roman"/>
          <w:sz w:val="36"/>
          <w:szCs w:val="36"/>
        </w:rPr>
      </w:pPr>
    </w:p>
    <w:p w14:paraId="069AB4FD" w14:textId="77777777" w:rsidR="004E71FA" w:rsidRPr="00647FA7" w:rsidRDefault="004E71FA" w:rsidP="00FF1F18">
      <w:pPr>
        <w:pStyle w:val="Subtitle"/>
        <w:jc w:val="both"/>
        <w:rPr>
          <w:rFonts w:ascii="Times New Roman" w:hAnsi="Times New Roman" w:cs="Times New Roman"/>
          <w:sz w:val="36"/>
          <w:szCs w:val="36"/>
        </w:rPr>
      </w:pPr>
    </w:p>
    <w:p w14:paraId="781E09ED" w14:textId="77777777" w:rsidR="004E71FA" w:rsidRPr="00647FA7" w:rsidRDefault="004E71FA" w:rsidP="00FF1F18">
      <w:pPr>
        <w:pStyle w:val="Subtitle"/>
        <w:jc w:val="both"/>
        <w:rPr>
          <w:rFonts w:ascii="Times New Roman" w:hAnsi="Times New Roman" w:cs="Times New Roman"/>
          <w:sz w:val="36"/>
          <w:szCs w:val="36"/>
        </w:rPr>
      </w:pPr>
    </w:p>
    <w:p w14:paraId="336FB5E5" w14:textId="77777777" w:rsidR="004E71FA" w:rsidRPr="00647FA7" w:rsidRDefault="004E71FA" w:rsidP="00FF1F18">
      <w:pPr>
        <w:pStyle w:val="Subtitle"/>
        <w:jc w:val="both"/>
        <w:rPr>
          <w:rFonts w:ascii="Times New Roman" w:hAnsi="Times New Roman" w:cs="Times New Roman"/>
          <w:sz w:val="36"/>
          <w:szCs w:val="36"/>
        </w:rPr>
      </w:pPr>
    </w:p>
    <w:p w14:paraId="5FA1E223" w14:textId="77777777" w:rsidR="004E71FA" w:rsidRPr="00647FA7" w:rsidRDefault="004E71FA" w:rsidP="00FF1F18">
      <w:pPr>
        <w:pStyle w:val="Subtitle"/>
        <w:jc w:val="both"/>
        <w:rPr>
          <w:rFonts w:ascii="Times New Roman" w:hAnsi="Times New Roman" w:cs="Times New Roman"/>
          <w:sz w:val="36"/>
          <w:szCs w:val="36"/>
        </w:rPr>
      </w:pPr>
      <w:r w:rsidRPr="00647FA7">
        <w:rPr>
          <w:rFonts w:ascii="Times New Roman" w:hAnsi="Times New Roman" w:cs="Times New Roman"/>
          <w:noProof/>
          <w:lang w:eastAsia="en-US" w:bidi="gu-IN"/>
        </w:rPr>
        <w:drawing>
          <wp:anchor distT="0" distB="0" distL="114300" distR="114300" simplePos="0" relativeHeight="251658240" behindDoc="0" locked="0" layoutInCell="1" allowOverlap="1" wp14:anchorId="67675BC1" wp14:editId="2F8CCBD8">
            <wp:simplePos x="0" y="0"/>
            <wp:positionH relativeFrom="column">
              <wp:posOffset>1237615</wp:posOffset>
            </wp:positionH>
            <wp:positionV relativeFrom="paragraph">
              <wp:posOffset>180340</wp:posOffset>
            </wp:positionV>
            <wp:extent cx="1682750" cy="1809115"/>
            <wp:effectExtent l="0" t="0" r="0" b="635"/>
            <wp:wrapNone/>
            <wp:docPr id="8" name="Picture 8" descr="https://vvpedulink.ac.in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vpedulink.ac.in/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D51A6" w14:textId="77777777" w:rsidR="004E71FA" w:rsidRPr="00647FA7" w:rsidRDefault="004E71FA" w:rsidP="00DD45C4">
      <w:pPr>
        <w:pStyle w:val="Subtitle"/>
        <w:ind w:left="4392" w:firstLine="648"/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647FA7">
        <w:rPr>
          <w:rFonts w:ascii="Times New Roman" w:hAnsi="Times New Roman" w:cs="Times New Roman"/>
          <w:b/>
          <w:bCs/>
          <w:sz w:val="56"/>
          <w:szCs w:val="56"/>
        </w:rPr>
        <w:t xml:space="preserve">VVP </w:t>
      </w:r>
    </w:p>
    <w:p w14:paraId="5CE22D96" w14:textId="77777777" w:rsidR="004E71FA" w:rsidRPr="00647FA7" w:rsidRDefault="004E71FA" w:rsidP="00DD45C4">
      <w:pPr>
        <w:pStyle w:val="Subtitle"/>
        <w:ind w:left="5040"/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647FA7">
        <w:rPr>
          <w:rFonts w:ascii="Times New Roman" w:hAnsi="Times New Roman" w:cs="Times New Roman"/>
          <w:b/>
          <w:bCs/>
          <w:sz w:val="56"/>
          <w:szCs w:val="56"/>
        </w:rPr>
        <w:t xml:space="preserve">Engineering </w:t>
      </w:r>
    </w:p>
    <w:p w14:paraId="6BFBBCFD" w14:textId="77777777" w:rsidR="004E71FA" w:rsidRPr="00647FA7" w:rsidRDefault="004E71FA" w:rsidP="00DD45C4">
      <w:pPr>
        <w:pStyle w:val="Subtitle"/>
        <w:ind w:left="4392" w:firstLine="648"/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647FA7">
        <w:rPr>
          <w:rFonts w:ascii="Times New Roman" w:hAnsi="Times New Roman" w:cs="Times New Roman"/>
          <w:b/>
          <w:bCs/>
          <w:sz w:val="56"/>
          <w:szCs w:val="56"/>
        </w:rPr>
        <w:t>College</w:t>
      </w:r>
    </w:p>
    <w:p w14:paraId="338E2C86" w14:textId="77777777" w:rsidR="004E71FA" w:rsidRPr="00647FA7" w:rsidRDefault="004E71FA" w:rsidP="00FF1F18">
      <w:pPr>
        <w:pStyle w:val="Subtitle"/>
        <w:ind w:left="5490"/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704ED8D5" w14:textId="77777777" w:rsidR="004E71FA" w:rsidRPr="00647FA7" w:rsidRDefault="004E71FA" w:rsidP="00FF1F18">
      <w:pPr>
        <w:pStyle w:val="Subtitle"/>
        <w:ind w:left="5490"/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1BE16083" w14:textId="77777777" w:rsidR="004E71FA" w:rsidRPr="00647FA7" w:rsidRDefault="004E71FA" w:rsidP="00FF1F18">
      <w:pPr>
        <w:pStyle w:val="Subtitle"/>
        <w:ind w:left="5490"/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30404241" w14:textId="2CA9744C" w:rsidR="004E71FA" w:rsidRPr="00647FA7" w:rsidRDefault="004E71FA" w:rsidP="00FF1F18">
      <w:pPr>
        <w:pStyle w:val="Subtitle"/>
        <w:ind w:left="5490"/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74FBD860" w14:textId="77777777" w:rsidR="00195922" w:rsidRPr="00647FA7" w:rsidRDefault="00195922" w:rsidP="00195922">
      <w:pPr>
        <w:rPr>
          <w:rFonts w:ascii="Times New Roman" w:hAnsi="Times New Roman" w:cs="Times New Roman"/>
        </w:rPr>
      </w:pPr>
    </w:p>
    <w:p w14:paraId="2C3A8816" w14:textId="71AF6EED" w:rsidR="004E71FA" w:rsidRPr="00647FA7" w:rsidRDefault="004E71FA" w:rsidP="00FF1F18">
      <w:pPr>
        <w:pStyle w:val="Subtitle"/>
        <w:ind w:left="5490"/>
        <w:jc w:val="both"/>
        <w:rPr>
          <w:rFonts w:ascii="Times New Roman" w:hAnsi="Times New Roman" w:cs="Times New Roman"/>
          <w:sz w:val="36"/>
          <w:szCs w:val="36"/>
        </w:rPr>
      </w:pPr>
      <w:r w:rsidRPr="00647FA7">
        <w:rPr>
          <w:rFonts w:ascii="Times New Roman" w:hAnsi="Times New Roman" w:cs="Times New Roman"/>
          <w:sz w:val="36"/>
          <w:szCs w:val="36"/>
        </w:rPr>
        <w:tab/>
      </w:r>
    </w:p>
    <w:p w14:paraId="723F7B0C" w14:textId="3F5A3366" w:rsidR="000B77D8" w:rsidRDefault="000B77D8" w:rsidP="000B77D8">
      <w:pPr>
        <w:rPr>
          <w:rFonts w:ascii="Times New Roman" w:hAnsi="Times New Roman" w:cs="Times New Roman"/>
        </w:rPr>
      </w:pPr>
    </w:p>
    <w:p w14:paraId="5F258E4D" w14:textId="77777777" w:rsidR="001F0F6F" w:rsidRPr="00647FA7" w:rsidRDefault="001F0F6F" w:rsidP="000B77D8">
      <w:pPr>
        <w:rPr>
          <w:rFonts w:ascii="Times New Roman" w:hAnsi="Times New Roman" w:cs="Times New Roman"/>
        </w:rPr>
      </w:pPr>
    </w:p>
    <w:p w14:paraId="6B3C2595" w14:textId="77777777" w:rsidR="000B77D8" w:rsidRPr="00647FA7" w:rsidRDefault="000B77D8" w:rsidP="000B77D8">
      <w:pPr>
        <w:rPr>
          <w:rFonts w:ascii="Times New Roman" w:hAnsi="Times New Roman" w:cs="Times New Roman"/>
        </w:rPr>
      </w:pPr>
    </w:p>
    <w:p w14:paraId="3E5DB09F" w14:textId="0438BD21" w:rsidR="00E279B8" w:rsidRPr="00647FA7" w:rsidRDefault="001E5BCB" w:rsidP="00CC232E">
      <w:pPr>
        <w:pStyle w:val="Subtitle"/>
        <w:rPr>
          <w:rFonts w:ascii="Times New Roman" w:hAnsi="Times New Roman" w:cs="Times New Roman"/>
          <w:sz w:val="36"/>
          <w:szCs w:val="36"/>
        </w:rPr>
      </w:pPr>
      <w:r w:rsidRPr="00647FA7">
        <w:rPr>
          <w:rFonts w:ascii="Times New Roman" w:hAnsi="Times New Roman" w:cs="Times New Roman"/>
          <w:sz w:val="36"/>
          <w:szCs w:val="36"/>
        </w:rPr>
        <w:t xml:space="preserve">Submitted by: </w:t>
      </w:r>
      <w:r w:rsidR="00E279B8" w:rsidRPr="00647FA7">
        <w:rPr>
          <w:rFonts w:ascii="Times New Roman" w:hAnsi="Times New Roman" w:cs="Times New Roman"/>
          <w:sz w:val="36"/>
          <w:szCs w:val="36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sz w:val="36"/>
            <w:szCs w:val="36"/>
          </w:rPr>
          <w:alias w:val="Enter your name:"/>
          <w:tag w:val="Enter your name:"/>
          <w:id w:val="-679964544"/>
          <w:placeholder>
            <w:docPart w:val="617E58EEF3404DEBBE05C8C9BE30396C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EndPr/>
        <w:sdtContent>
          <w:r w:rsidR="004A6763" w:rsidRPr="00647FA7">
            <w:rPr>
              <w:rFonts w:ascii="Times New Roman" w:hAnsi="Times New Roman" w:cs="Times New Roman"/>
              <w:b/>
              <w:bCs/>
              <w:sz w:val="36"/>
              <w:szCs w:val="36"/>
            </w:rPr>
            <w:t>DISHEN MAKWANA</w:t>
          </w:r>
        </w:sdtContent>
      </w:sdt>
    </w:p>
    <w:p w14:paraId="209169A8" w14:textId="77777777" w:rsidR="00B24ED3" w:rsidRPr="00647FA7" w:rsidRDefault="001629A3" w:rsidP="00B24ED3">
      <w:pPr>
        <w:pStyle w:val="Contactinfo"/>
        <w:rPr>
          <w:rFonts w:ascii="Times New Roman" w:hAnsi="Times New Roman" w:cs="Times New Roman"/>
          <w:b/>
          <w:bCs/>
          <w:sz w:val="36"/>
          <w:szCs w:val="36"/>
        </w:rPr>
      </w:pPr>
      <w:sdt>
        <w:sdtPr>
          <w:rPr>
            <w:rFonts w:ascii="Times New Roman" w:hAnsi="Times New Roman" w:cs="Times New Roman"/>
            <w:b/>
            <w:bCs/>
            <w:sz w:val="36"/>
            <w:szCs w:val="36"/>
          </w:rPr>
          <w:alias w:val="Enter company address:"/>
          <w:tag w:val="Enter company address:"/>
          <w:id w:val="1892160944"/>
          <w:placeholder>
            <w:docPart w:val="A9007566EA9A4E238D4BE5E36337EF01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EndPr/>
        <w:sdtContent>
          <w:r w:rsidR="00B24ED3" w:rsidRPr="00647FA7"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 180470107035</w:t>
          </w:r>
        </w:sdtContent>
      </w:sdt>
    </w:p>
    <w:p w14:paraId="60D0C984" w14:textId="621FDF1C" w:rsidR="00DC1485" w:rsidRPr="00996E39" w:rsidRDefault="00B24ED3" w:rsidP="00996E39">
      <w:pPr>
        <w:pStyle w:val="Subtitle"/>
        <w:rPr>
          <w:rFonts w:ascii="Times New Roman" w:hAnsi="Times New Roman" w:cs="Times New Roman"/>
          <w:b/>
          <w:bCs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sz w:val="36"/>
          <w:szCs w:val="36"/>
        </w:rPr>
        <w:t>G2</w:t>
      </w:r>
    </w:p>
    <w:p w14:paraId="40A9063D" w14:textId="163F8657" w:rsidR="007A4BFB" w:rsidRPr="00647FA7" w:rsidRDefault="007A4BFB" w:rsidP="007A4BF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647FA7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2336" behindDoc="1" locked="0" layoutInCell="1" allowOverlap="1" wp14:anchorId="1E1167C9" wp14:editId="1CC75BFE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876300" cy="952500"/>
            <wp:effectExtent l="0" t="0" r="0" b="0"/>
            <wp:wrapNone/>
            <wp:docPr id="6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FA7">
        <w:rPr>
          <w:rFonts w:ascii="Times New Roman" w:hAnsi="Times New Roman" w:cs="Times New Roman"/>
        </w:rPr>
        <w:tab/>
      </w:r>
      <w:r w:rsidRPr="00647FA7">
        <w:rPr>
          <w:rFonts w:ascii="Times New Roman" w:hAnsi="Times New Roman" w:cs="Times New Roman"/>
        </w:rPr>
        <w:tab/>
        <w:t xml:space="preserve">        </w:t>
      </w:r>
      <w:r w:rsidRPr="00647FA7">
        <w:rPr>
          <w:rFonts w:ascii="Times New Roman" w:hAnsi="Times New Roman" w:cs="Times New Roman"/>
          <w:b/>
          <w:bCs/>
          <w:sz w:val="48"/>
          <w:szCs w:val="48"/>
        </w:rPr>
        <w:t xml:space="preserve">V. V. P. Engineering College, Rajkot </w:t>
      </w:r>
    </w:p>
    <w:p w14:paraId="2F613418" w14:textId="77777777" w:rsidR="007A4BFB" w:rsidRPr="00647FA7" w:rsidRDefault="007A4BFB" w:rsidP="007A4BFB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3F183FB4" w14:textId="77777777" w:rsidR="007A4BFB" w:rsidRPr="00647FA7" w:rsidRDefault="007A4BFB" w:rsidP="007A4BF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47FA7">
        <w:rPr>
          <w:rFonts w:ascii="Times New Roman" w:hAnsi="Times New Roman" w:cs="Times New Roman"/>
        </w:rPr>
        <w:tab/>
      </w:r>
      <w:r w:rsidRPr="00647FA7">
        <w:rPr>
          <w:rFonts w:ascii="Times New Roman" w:hAnsi="Times New Roman" w:cs="Times New Roman"/>
        </w:rPr>
        <w:tab/>
      </w:r>
      <w:r w:rsidRPr="00647FA7">
        <w:rPr>
          <w:rFonts w:ascii="Times New Roman" w:hAnsi="Times New Roman" w:cs="Times New Roman"/>
        </w:rPr>
        <w:tab/>
      </w:r>
      <w:r w:rsidRPr="00647FA7">
        <w:rPr>
          <w:rFonts w:ascii="Times New Roman" w:hAnsi="Times New Roman" w:cs="Times New Roman"/>
          <w:b/>
          <w:bCs/>
          <w:sz w:val="40"/>
          <w:szCs w:val="40"/>
        </w:rPr>
        <w:t xml:space="preserve">Department of Computer Engineering </w:t>
      </w:r>
    </w:p>
    <w:p w14:paraId="2050C511" w14:textId="77777777" w:rsidR="007A4BFB" w:rsidRPr="00647FA7" w:rsidRDefault="007A4BFB" w:rsidP="007A4B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A4ED7F" w14:textId="77777777" w:rsidR="007A4BFB" w:rsidRPr="00647FA7" w:rsidRDefault="007A4BFB" w:rsidP="007A4BF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47FA7"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1837D9E" wp14:editId="6C76E140">
                <wp:simplePos x="0" y="0"/>
                <wp:positionH relativeFrom="page">
                  <wp:posOffset>1398905</wp:posOffset>
                </wp:positionH>
                <wp:positionV relativeFrom="paragraph">
                  <wp:posOffset>71120</wp:posOffset>
                </wp:positionV>
                <wp:extent cx="5078095" cy="1270"/>
                <wp:effectExtent l="0" t="0" r="0" b="0"/>
                <wp:wrapTopAndBottom/>
                <wp:docPr id="59" name="Freeform: 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78095" cy="1270"/>
                        </a:xfrm>
                        <a:custGeom>
                          <a:avLst/>
                          <a:gdLst>
                            <a:gd name="T0" fmla="+- 0 2239 2239"/>
                            <a:gd name="T1" fmla="*/ T0 w 7997"/>
                            <a:gd name="T2" fmla="+- 0 10236 2239"/>
                            <a:gd name="T3" fmla="*/ T2 w 799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97">
                              <a:moveTo>
                                <a:pt x="0" y="0"/>
                              </a:moveTo>
                              <a:lnTo>
                                <a:pt x="7997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88375" id="Freeform: Shape 59" o:spid="_x0000_s1026" style="position:absolute;margin-left:110.15pt;margin-top:5.6pt;width:399.8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9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" path="m,l7997,e" filled="f" strokeweight=".6pt">
                <v:path arrowok="t" o:connecttype="custom" o:connectlocs="0,0;5078095,0" o:connectangles="0,0"/>
                <w10:wrap type="topAndBottom" anchorx="page"/>
              </v:shape>
            </w:pict>
          </mc:Fallback>
        </mc:AlternateContent>
      </w:r>
    </w:p>
    <w:p w14:paraId="7E40176D" w14:textId="7BCFA93B" w:rsidR="002857FA" w:rsidRPr="00647FA7" w:rsidRDefault="007A4BFB" w:rsidP="002857FA">
      <w:pPr>
        <w:ind w:firstLine="36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47FA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Vision of the </w:t>
      </w:r>
      <w:r w:rsidR="00280542" w:rsidRPr="00647FA7">
        <w:rPr>
          <w:rFonts w:ascii="Times New Roman" w:hAnsi="Times New Roman" w:cs="Times New Roman"/>
          <w:b/>
          <w:bCs/>
          <w:sz w:val="36"/>
          <w:szCs w:val="36"/>
          <w:u w:val="single"/>
        </w:rPr>
        <w:t>Institute</w:t>
      </w:r>
    </w:p>
    <w:p w14:paraId="195BFF43" w14:textId="77777777" w:rsidR="00280542" w:rsidRPr="00647FA7" w:rsidRDefault="00280542" w:rsidP="00280542">
      <w:pPr>
        <w:pStyle w:val="ListParagraph"/>
        <w:numPr>
          <w:ilvl w:val="0"/>
          <w:numId w:val="7"/>
        </w:numPr>
        <w:rPr>
          <w:rFonts w:ascii="Times New Roman" w:eastAsia="Arial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647FA7">
        <w:rPr>
          <w:rFonts w:ascii="Times New Roman" w:eastAsia="Arial" w:hAnsi="Times New Roman" w:cs="Times New Roman"/>
          <w:kern w:val="0"/>
          <w:sz w:val="24"/>
          <w:szCs w:val="24"/>
          <w:lang w:eastAsia="en-US"/>
          <w14:ligatures w14:val="none"/>
        </w:rPr>
        <w:t>To be an exemplary institute, transforming students into competent</w:t>
      </w:r>
    </w:p>
    <w:p w14:paraId="795C7651" w14:textId="77777777" w:rsidR="00280542" w:rsidRPr="00647FA7" w:rsidRDefault="00280542" w:rsidP="00280542">
      <w:pPr>
        <w:ind w:firstLine="648"/>
        <w:rPr>
          <w:rFonts w:ascii="Times New Roman" w:eastAsia="Arial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647FA7">
        <w:rPr>
          <w:rFonts w:ascii="Times New Roman" w:eastAsia="Arial" w:hAnsi="Times New Roman" w:cs="Times New Roman"/>
          <w:kern w:val="0"/>
          <w:sz w:val="24"/>
          <w:szCs w:val="24"/>
          <w:lang w:eastAsia="en-US"/>
          <w14:ligatures w14:val="none"/>
        </w:rPr>
        <w:t xml:space="preserve"> professionals with human values.</w:t>
      </w:r>
    </w:p>
    <w:p w14:paraId="08D164EE" w14:textId="77777777" w:rsidR="007A4BFB" w:rsidRPr="00647FA7" w:rsidRDefault="007A4BFB" w:rsidP="007A4BF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19BD19" w14:textId="7E3A908C" w:rsidR="007A4BFB" w:rsidRPr="00647FA7" w:rsidRDefault="007A4BFB" w:rsidP="007A4BFB">
      <w:pPr>
        <w:ind w:firstLine="36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47FA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Mission of the </w:t>
      </w:r>
      <w:r w:rsidR="00280542" w:rsidRPr="00647FA7">
        <w:rPr>
          <w:rFonts w:ascii="Times New Roman" w:hAnsi="Times New Roman" w:cs="Times New Roman"/>
          <w:b/>
          <w:bCs/>
          <w:sz w:val="36"/>
          <w:szCs w:val="36"/>
          <w:u w:val="single"/>
        </w:rPr>
        <w:t>Institute</w:t>
      </w:r>
    </w:p>
    <w:p w14:paraId="7FDED6B8" w14:textId="77777777" w:rsidR="00280542" w:rsidRPr="00647FA7" w:rsidRDefault="00280542" w:rsidP="00280542">
      <w:pPr>
        <w:pStyle w:val="ListParagraph"/>
        <w:widowControl w:val="0"/>
        <w:numPr>
          <w:ilvl w:val="0"/>
          <w:numId w:val="7"/>
        </w:numPr>
        <w:tabs>
          <w:tab w:val="left" w:pos="2361"/>
        </w:tabs>
        <w:autoSpaceDE w:val="0"/>
        <w:autoSpaceDN w:val="0"/>
        <w:spacing w:before="251" w:after="0" w:line="374" w:lineRule="auto"/>
        <w:ind w:right="358"/>
        <w:jc w:val="both"/>
        <w:rPr>
          <w:rFonts w:ascii="Times New Roman" w:hAnsi="Times New Roman" w:cs="Times New Roman"/>
          <w:sz w:val="24"/>
        </w:rPr>
      </w:pPr>
      <w:r w:rsidRPr="00647FA7">
        <w:rPr>
          <w:rFonts w:ascii="Times New Roman" w:hAnsi="Times New Roman" w:cs="Times New Roman"/>
          <w:sz w:val="24"/>
        </w:rPr>
        <w:t>To provide a conducive academic environment for strengthening technical capabilities of the students.</w:t>
      </w:r>
    </w:p>
    <w:p w14:paraId="22E03F37" w14:textId="77777777" w:rsidR="00280542" w:rsidRPr="00647FA7" w:rsidRDefault="00280542" w:rsidP="00280542">
      <w:pPr>
        <w:pStyle w:val="ListParagraph"/>
        <w:widowControl w:val="0"/>
        <w:numPr>
          <w:ilvl w:val="0"/>
          <w:numId w:val="7"/>
        </w:numPr>
        <w:tabs>
          <w:tab w:val="left" w:pos="2361"/>
        </w:tabs>
        <w:autoSpaceDE w:val="0"/>
        <w:autoSpaceDN w:val="0"/>
        <w:spacing w:before="251" w:after="0" w:line="374" w:lineRule="auto"/>
        <w:ind w:right="358"/>
        <w:jc w:val="both"/>
        <w:rPr>
          <w:rFonts w:ascii="Times New Roman" w:hAnsi="Times New Roman" w:cs="Times New Roman"/>
          <w:sz w:val="24"/>
        </w:rPr>
      </w:pPr>
      <w:r w:rsidRPr="00647FA7">
        <w:rPr>
          <w:rFonts w:ascii="Times New Roman" w:hAnsi="Times New Roman" w:cs="Times New Roman"/>
          <w:sz w:val="24"/>
        </w:rPr>
        <w:t>To strengthen linkage with industries, alumni and professional bodies.</w:t>
      </w:r>
    </w:p>
    <w:p w14:paraId="0FE5E9E4" w14:textId="77777777" w:rsidR="00280542" w:rsidRPr="00647FA7" w:rsidRDefault="00280542" w:rsidP="00280542">
      <w:pPr>
        <w:pStyle w:val="ListParagraph"/>
        <w:widowControl w:val="0"/>
        <w:numPr>
          <w:ilvl w:val="0"/>
          <w:numId w:val="7"/>
        </w:numPr>
        <w:tabs>
          <w:tab w:val="left" w:pos="2361"/>
        </w:tabs>
        <w:autoSpaceDE w:val="0"/>
        <w:autoSpaceDN w:val="0"/>
        <w:spacing w:before="251" w:after="0" w:line="374" w:lineRule="auto"/>
        <w:ind w:right="358"/>
        <w:jc w:val="both"/>
        <w:rPr>
          <w:rFonts w:ascii="Times New Roman" w:hAnsi="Times New Roman" w:cs="Times New Roman"/>
          <w:sz w:val="24"/>
        </w:rPr>
      </w:pPr>
      <w:r w:rsidRPr="00647FA7">
        <w:rPr>
          <w:rFonts w:ascii="Times New Roman" w:hAnsi="Times New Roman" w:cs="Times New Roman"/>
          <w:sz w:val="24"/>
        </w:rPr>
        <w:t>To organize various co-curricular and extra-curricular activities for overall development of the students.</w:t>
      </w:r>
    </w:p>
    <w:p w14:paraId="729F13DC" w14:textId="3E8CF47E" w:rsidR="00A143B1" w:rsidRPr="00647FA7" w:rsidRDefault="00280542" w:rsidP="00280542">
      <w:pPr>
        <w:pStyle w:val="ListParagraph"/>
        <w:widowControl w:val="0"/>
        <w:numPr>
          <w:ilvl w:val="0"/>
          <w:numId w:val="7"/>
        </w:numPr>
        <w:tabs>
          <w:tab w:val="left" w:pos="2361"/>
        </w:tabs>
        <w:autoSpaceDE w:val="0"/>
        <w:autoSpaceDN w:val="0"/>
        <w:spacing w:before="251" w:after="0" w:line="374" w:lineRule="auto"/>
        <w:ind w:right="358"/>
        <w:jc w:val="both"/>
        <w:rPr>
          <w:rFonts w:ascii="Times New Roman" w:hAnsi="Times New Roman" w:cs="Times New Roman"/>
          <w:sz w:val="24"/>
        </w:rPr>
      </w:pPr>
      <w:r w:rsidRPr="00647FA7">
        <w:rPr>
          <w:rFonts w:ascii="Times New Roman" w:hAnsi="Times New Roman" w:cs="Times New Roman"/>
          <w:sz w:val="24"/>
        </w:rPr>
        <w:t>To practice good governance and conduct value- based activities for making students responsible citizens.</w:t>
      </w:r>
    </w:p>
    <w:p w14:paraId="408C64DC" w14:textId="77777777" w:rsidR="00280542" w:rsidRPr="00647FA7" w:rsidRDefault="00280542" w:rsidP="00280542">
      <w:pPr>
        <w:pStyle w:val="ListParagraph"/>
        <w:widowControl w:val="0"/>
        <w:tabs>
          <w:tab w:val="left" w:pos="2361"/>
        </w:tabs>
        <w:autoSpaceDE w:val="0"/>
        <w:autoSpaceDN w:val="0"/>
        <w:spacing w:before="251" w:after="0" w:line="374" w:lineRule="auto"/>
        <w:ind w:left="792" w:right="358"/>
        <w:jc w:val="both"/>
        <w:rPr>
          <w:rFonts w:ascii="Times New Roman" w:hAnsi="Times New Roman" w:cs="Times New Roman"/>
          <w:sz w:val="24"/>
        </w:rPr>
      </w:pPr>
    </w:p>
    <w:p w14:paraId="3B9A5DD6" w14:textId="77777777" w:rsidR="00EA06B0" w:rsidRPr="00647FA7" w:rsidRDefault="00EA06B0" w:rsidP="00EA06B0">
      <w:pPr>
        <w:ind w:left="0" w:firstLine="432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47FA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Vision of the Department </w:t>
      </w:r>
    </w:p>
    <w:p w14:paraId="2C0EB901" w14:textId="77777777" w:rsidR="00EA06B0" w:rsidRPr="00647FA7" w:rsidRDefault="00EA06B0" w:rsidP="00CD022F">
      <w:pPr>
        <w:pStyle w:val="BodyText"/>
        <w:numPr>
          <w:ilvl w:val="0"/>
          <w:numId w:val="5"/>
        </w:numPr>
        <w:spacing w:before="191" w:line="372" w:lineRule="auto"/>
        <w:rPr>
          <w:rFonts w:ascii="Times New Roman" w:hAnsi="Times New Roman" w:cs="Times New Roman"/>
        </w:rPr>
      </w:pPr>
      <w:r w:rsidRPr="00647FA7">
        <w:rPr>
          <w:rFonts w:ascii="Times New Roman" w:hAnsi="Times New Roman" w:cs="Times New Roman"/>
        </w:rPr>
        <w:t>Transforming students into globally efficient professionals with moral values.</w:t>
      </w:r>
    </w:p>
    <w:p w14:paraId="4BDC222C" w14:textId="77777777" w:rsidR="00EA06B0" w:rsidRPr="00647FA7" w:rsidRDefault="00EA06B0" w:rsidP="00EA06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17BE69" w14:textId="77777777" w:rsidR="00EA06B0" w:rsidRPr="00647FA7" w:rsidRDefault="00EA06B0" w:rsidP="00EA06B0">
      <w:pPr>
        <w:ind w:firstLine="36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47FA7">
        <w:rPr>
          <w:rFonts w:ascii="Times New Roman" w:hAnsi="Times New Roman" w:cs="Times New Roman"/>
          <w:b/>
          <w:bCs/>
          <w:sz w:val="36"/>
          <w:szCs w:val="36"/>
          <w:u w:val="single"/>
        </w:rPr>
        <w:t>Mission of the Department</w:t>
      </w:r>
    </w:p>
    <w:p w14:paraId="44F0A679" w14:textId="77777777" w:rsidR="00EA06B0" w:rsidRPr="00647FA7" w:rsidRDefault="00EA06B0" w:rsidP="00CD022F">
      <w:pPr>
        <w:pStyle w:val="ListParagraph"/>
        <w:widowControl w:val="0"/>
        <w:numPr>
          <w:ilvl w:val="0"/>
          <w:numId w:val="5"/>
        </w:numPr>
        <w:tabs>
          <w:tab w:val="left" w:pos="2361"/>
        </w:tabs>
        <w:autoSpaceDE w:val="0"/>
        <w:autoSpaceDN w:val="0"/>
        <w:spacing w:before="111" w:after="0" w:line="374" w:lineRule="auto"/>
        <w:ind w:right="361"/>
        <w:jc w:val="both"/>
        <w:rPr>
          <w:rFonts w:ascii="Times New Roman" w:hAnsi="Times New Roman" w:cs="Times New Roman"/>
          <w:sz w:val="24"/>
        </w:rPr>
      </w:pPr>
      <w:r w:rsidRPr="00647FA7">
        <w:rPr>
          <w:rFonts w:ascii="Times New Roman" w:hAnsi="Times New Roman" w:cs="Times New Roman"/>
          <w:sz w:val="24"/>
        </w:rPr>
        <w:t>To provide a strong foundation of computer engineering through effective teaching learning</w:t>
      </w:r>
      <w:r w:rsidRPr="00647FA7">
        <w:rPr>
          <w:rFonts w:ascii="Times New Roman" w:hAnsi="Times New Roman" w:cs="Times New Roman"/>
          <w:spacing w:val="-2"/>
          <w:sz w:val="24"/>
        </w:rPr>
        <w:t xml:space="preserve"> </w:t>
      </w:r>
      <w:r w:rsidRPr="00647FA7">
        <w:rPr>
          <w:rFonts w:ascii="Times New Roman" w:hAnsi="Times New Roman" w:cs="Times New Roman"/>
          <w:sz w:val="24"/>
        </w:rPr>
        <w:t>process.</w:t>
      </w:r>
    </w:p>
    <w:p w14:paraId="5F2F521D" w14:textId="77777777" w:rsidR="00EA06B0" w:rsidRPr="00647FA7" w:rsidRDefault="00EA06B0" w:rsidP="00CD022F">
      <w:pPr>
        <w:pStyle w:val="ListParagraph"/>
        <w:widowControl w:val="0"/>
        <w:numPr>
          <w:ilvl w:val="0"/>
          <w:numId w:val="5"/>
        </w:numPr>
        <w:tabs>
          <w:tab w:val="left" w:pos="2361"/>
        </w:tabs>
        <w:autoSpaceDE w:val="0"/>
        <w:autoSpaceDN w:val="0"/>
        <w:spacing w:before="245" w:after="0" w:line="369" w:lineRule="auto"/>
        <w:ind w:right="360"/>
        <w:jc w:val="both"/>
        <w:rPr>
          <w:rFonts w:ascii="Times New Roman" w:hAnsi="Times New Roman" w:cs="Times New Roman"/>
          <w:sz w:val="24"/>
        </w:rPr>
      </w:pPr>
      <w:r w:rsidRPr="00647FA7">
        <w:rPr>
          <w:rFonts w:ascii="Times New Roman" w:hAnsi="Times New Roman" w:cs="Times New Roman"/>
          <w:sz w:val="24"/>
        </w:rPr>
        <w:t>To enhance industry linkage &amp; alumni network for better placement and real-world</w:t>
      </w:r>
      <w:r w:rsidRPr="00647FA7">
        <w:rPr>
          <w:rFonts w:ascii="Times New Roman" w:hAnsi="Times New Roman" w:cs="Times New Roman"/>
          <w:spacing w:val="5"/>
          <w:sz w:val="24"/>
        </w:rPr>
        <w:t xml:space="preserve"> </w:t>
      </w:r>
      <w:r w:rsidRPr="00647FA7">
        <w:rPr>
          <w:rFonts w:ascii="Times New Roman" w:hAnsi="Times New Roman" w:cs="Times New Roman"/>
          <w:sz w:val="24"/>
        </w:rPr>
        <w:t>exposure.</w:t>
      </w:r>
    </w:p>
    <w:p w14:paraId="356DFA6D" w14:textId="77777777" w:rsidR="00EA06B0" w:rsidRPr="00647FA7" w:rsidRDefault="00EA06B0" w:rsidP="00CD022F">
      <w:pPr>
        <w:pStyle w:val="ListParagraph"/>
        <w:widowControl w:val="0"/>
        <w:numPr>
          <w:ilvl w:val="0"/>
          <w:numId w:val="5"/>
        </w:numPr>
        <w:tabs>
          <w:tab w:val="left" w:pos="2361"/>
        </w:tabs>
        <w:autoSpaceDE w:val="0"/>
        <w:autoSpaceDN w:val="0"/>
        <w:spacing w:before="251" w:after="0" w:line="374" w:lineRule="auto"/>
        <w:ind w:right="358"/>
        <w:jc w:val="both"/>
        <w:rPr>
          <w:rFonts w:ascii="Times New Roman" w:hAnsi="Times New Roman" w:cs="Times New Roman"/>
          <w:sz w:val="24"/>
        </w:rPr>
      </w:pPr>
      <w:r w:rsidRPr="00647FA7">
        <w:rPr>
          <w:rFonts w:ascii="Times New Roman" w:hAnsi="Times New Roman" w:cs="Times New Roman"/>
          <w:sz w:val="24"/>
        </w:rPr>
        <w:t xml:space="preserve">To provide various opportunities &amp; platforms for all round development of students &amp; </w:t>
      </w:r>
      <w:r w:rsidRPr="00647FA7">
        <w:rPr>
          <w:rFonts w:ascii="Times New Roman" w:hAnsi="Times New Roman" w:cs="Times New Roman"/>
          <w:sz w:val="24"/>
        </w:rPr>
        <w:lastRenderedPageBreak/>
        <w:t>encourage them for value-based practices.</w:t>
      </w:r>
    </w:p>
    <w:p w14:paraId="572D03E9" w14:textId="77777777" w:rsidR="00EA06B0" w:rsidRPr="00647FA7" w:rsidRDefault="00EA06B0" w:rsidP="00EA06B0">
      <w:pPr>
        <w:pStyle w:val="ListParagraph"/>
        <w:widowControl w:val="0"/>
        <w:tabs>
          <w:tab w:val="left" w:pos="2361"/>
        </w:tabs>
        <w:autoSpaceDE w:val="0"/>
        <w:autoSpaceDN w:val="0"/>
        <w:spacing w:before="251" w:after="0" w:line="374" w:lineRule="auto"/>
        <w:ind w:left="1080" w:right="358"/>
        <w:contextualSpacing w:val="0"/>
        <w:jc w:val="both"/>
        <w:rPr>
          <w:rFonts w:ascii="Times New Roman" w:hAnsi="Times New Roman" w:cs="Times New Roman"/>
          <w:sz w:val="24"/>
        </w:rPr>
      </w:pPr>
    </w:p>
    <w:p w14:paraId="74FBD317" w14:textId="69B84A15" w:rsidR="00EA06B0" w:rsidRPr="00647FA7" w:rsidRDefault="00EA06B0" w:rsidP="00EA06B0">
      <w:pPr>
        <w:ind w:firstLine="288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47FA7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 Educational Objectives (PEOs)</w:t>
      </w:r>
    </w:p>
    <w:p w14:paraId="7BDE0433" w14:textId="77777777" w:rsidR="00EA06B0" w:rsidRPr="00647FA7" w:rsidRDefault="00EA06B0" w:rsidP="00EA06B0">
      <w:pPr>
        <w:rPr>
          <w:rFonts w:ascii="Times New Roman" w:hAnsi="Times New Roman" w:cs="Times New Roman"/>
          <w:sz w:val="24"/>
          <w:szCs w:val="24"/>
        </w:rPr>
      </w:pPr>
    </w:p>
    <w:p w14:paraId="0F5419A2" w14:textId="77777777" w:rsidR="00EA06B0" w:rsidRPr="00647FA7" w:rsidRDefault="00EA06B0" w:rsidP="00EA06B0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47FA7">
        <w:rPr>
          <w:rFonts w:ascii="Times New Roman" w:hAnsi="Times New Roman" w:cs="Times New Roman"/>
          <w:sz w:val="24"/>
          <w:szCs w:val="24"/>
        </w:rPr>
        <w:t>Graduates will be able to</w:t>
      </w:r>
    </w:p>
    <w:p w14:paraId="28680E21" w14:textId="77777777" w:rsidR="00EA06B0" w:rsidRPr="00647FA7" w:rsidRDefault="00EA06B0" w:rsidP="00EA06B0">
      <w:pPr>
        <w:rPr>
          <w:rFonts w:ascii="Times New Roman" w:hAnsi="Times New Roman" w:cs="Times New Roman"/>
          <w:sz w:val="24"/>
          <w:szCs w:val="24"/>
        </w:rPr>
      </w:pPr>
    </w:p>
    <w:p w14:paraId="3AF2DD42" w14:textId="77777777" w:rsidR="00EA06B0" w:rsidRPr="00647FA7" w:rsidRDefault="00EA06B0" w:rsidP="00CD02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47FA7">
        <w:rPr>
          <w:rFonts w:ascii="Times New Roman" w:hAnsi="Times New Roman" w:cs="Times New Roman"/>
          <w:sz w:val="24"/>
          <w:szCs w:val="24"/>
        </w:rPr>
        <w:t>Apply computer engineering theories, principles and skills to meet the challenges of the society.</w:t>
      </w:r>
      <w:r w:rsidRPr="00647FA7">
        <w:rPr>
          <w:rFonts w:ascii="Times New Roman" w:hAnsi="Times New Roman" w:cs="Times New Roman"/>
          <w:b/>
          <w:bCs/>
          <w:sz w:val="24"/>
          <w:szCs w:val="24"/>
          <w:u w:val="single"/>
        </w:rPr>
        <w:cr/>
      </w:r>
    </w:p>
    <w:p w14:paraId="121EFB94" w14:textId="77777777" w:rsidR="00EA06B0" w:rsidRPr="00647FA7" w:rsidRDefault="00EA06B0" w:rsidP="00CD02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47FA7">
        <w:rPr>
          <w:rFonts w:ascii="Times New Roman" w:hAnsi="Times New Roman" w:cs="Times New Roman"/>
          <w:sz w:val="24"/>
          <w:szCs w:val="24"/>
        </w:rPr>
        <w:t>Communicate effectively, work collaboratively and manifest professionalism with ethics.</w:t>
      </w:r>
    </w:p>
    <w:p w14:paraId="49A624FF" w14:textId="77777777" w:rsidR="00EA06B0" w:rsidRPr="00647FA7" w:rsidRDefault="00EA06B0" w:rsidP="00EA06B0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14:paraId="05E62860" w14:textId="77777777" w:rsidR="00EA06B0" w:rsidRPr="00647FA7" w:rsidRDefault="00EA06B0" w:rsidP="00CD02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47FA7">
        <w:rPr>
          <w:rFonts w:ascii="Times New Roman" w:hAnsi="Times New Roman" w:cs="Times New Roman"/>
          <w:sz w:val="24"/>
          <w:szCs w:val="24"/>
        </w:rPr>
        <w:t>Exhibit life-long learning attitude and adapt to rapid technological changes in industry.</w:t>
      </w:r>
    </w:p>
    <w:p w14:paraId="69A7A744" w14:textId="77777777" w:rsidR="00EA06B0" w:rsidRPr="00647FA7" w:rsidRDefault="00EA06B0" w:rsidP="00EA06B0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14:paraId="5FC8C4FA" w14:textId="77777777" w:rsidR="00EA06B0" w:rsidRPr="00647FA7" w:rsidRDefault="00EA06B0" w:rsidP="00CD02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47FA7">
        <w:rPr>
          <w:rFonts w:ascii="Times New Roman" w:hAnsi="Times New Roman" w:cs="Times New Roman"/>
          <w:sz w:val="24"/>
          <w:szCs w:val="24"/>
        </w:rPr>
        <w:t>Advance their career in industry, pursue higher education or become an entrepreneur.</w:t>
      </w:r>
    </w:p>
    <w:p w14:paraId="130ECC81" w14:textId="77777777" w:rsidR="007A4BFB" w:rsidRPr="00647FA7" w:rsidRDefault="007A4BFB" w:rsidP="007A4BFB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511AED44" w14:textId="77777777" w:rsidR="007A4BFB" w:rsidRPr="00647FA7" w:rsidRDefault="007A4BFB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E954EA1" w14:textId="77777777" w:rsidR="007A4BFB" w:rsidRPr="00647FA7" w:rsidRDefault="007A4BFB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018639F2" w14:textId="77777777" w:rsidR="007A4BFB" w:rsidRPr="00647FA7" w:rsidRDefault="007A4BFB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22CB3D2" w14:textId="77777777" w:rsidR="007A4BFB" w:rsidRPr="00647FA7" w:rsidRDefault="007A4BFB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5CFDD21C" w14:textId="77777777" w:rsidR="007A4BFB" w:rsidRPr="00647FA7" w:rsidRDefault="007A4BFB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0CDEE853" w14:textId="77777777" w:rsidR="007A4BFB" w:rsidRPr="00647FA7" w:rsidRDefault="007A4BFB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D8B04C9" w14:textId="701D299B" w:rsidR="007A4BFB" w:rsidRPr="00647FA7" w:rsidRDefault="007A4BFB" w:rsidP="007A4BFB">
      <w:pPr>
        <w:ind w:left="0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60FB6A7" w14:textId="3E9EC49E" w:rsidR="007477BB" w:rsidRPr="00647FA7" w:rsidRDefault="007477BB" w:rsidP="00D94454">
      <w:pPr>
        <w:ind w:left="0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BE9C5E0" w14:textId="02591279" w:rsidR="00C25A59" w:rsidRPr="00647FA7" w:rsidRDefault="00C25A59" w:rsidP="00D94454">
      <w:pPr>
        <w:ind w:left="0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E26553E" w14:textId="0FA10897" w:rsidR="00C25A59" w:rsidRPr="00647FA7" w:rsidRDefault="00C25A59" w:rsidP="00D94454">
      <w:pPr>
        <w:ind w:left="0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FD343E6" w14:textId="56E0AD7D" w:rsidR="00C25A59" w:rsidRPr="00647FA7" w:rsidRDefault="00C25A59" w:rsidP="00D94454">
      <w:pPr>
        <w:ind w:left="0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046C7393" w14:textId="4F9A75BD" w:rsidR="00C25A59" w:rsidRPr="00647FA7" w:rsidRDefault="00C25A59" w:rsidP="00D94454">
      <w:pPr>
        <w:ind w:left="0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BD1CC39" w14:textId="77777777" w:rsidR="00C25A59" w:rsidRPr="00647FA7" w:rsidRDefault="00C25A59" w:rsidP="00D94454">
      <w:pPr>
        <w:ind w:left="0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5019F0B" w14:textId="723C84EE" w:rsidR="00530108" w:rsidRPr="00647FA7" w:rsidRDefault="00530108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449757" wp14:editId="736EAD22">
            <wp:extent cx="1746504" cy="1746504"/>
            <wp:effectExtent l="0" t="0" r="0" b="0"/>
            <wp:docPr id="56" name="Picture 56" descr="A picture containing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ic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9F7C" w14:textId="77777777" w:rsidR="00530108" w:rsidRPr="00647FA7" w:rsidRDefault="00530108" w:rsidP="00530108">
      <w:pPr>
        <w:pStyle w:val="Heading2"/>
        <w:spacing w:after="0"/>
        <w:ind w:left="0" w:right="115"/>
        <w:jc w:val="center"/>
        <w:rPr>
          <w:rFonts w:ascii="Times New Roman" w:hAnsi="Times New Roman" w:cs="Times New Roman"/>
        </w:rPr>
      </w:pPr>
      <w:bookmarkStart w:id="0" w:name="_Hlk79089481"/>
      <w:r w:rsidRPr="00647FA7">
        <w:rPr>
          <w:rFonts w:ascii="Times New Roman" w:eastAsia="Calibri" w:hAnsi="Times New Roman" w:cs="Times New Roman"/>
          <w:color w:val="000000"/>
          <w:sz w:val="50"/>
        </w:rPr>
        <w:t>V.V.P. ENGINEERING COLLEGE</w:t>
      </w:r>
    </w:p>
    <w:p w14:paraId="0B4D297F" w14:textId="77777777" w:rsidR="00530108" w:rsidRPr="00647FA7" w:rsidRDefault="00530108" w:rsidP="00530108">
      <w:pPr>
        <w:spacing w:after="565"/>
        <w:ind w:right="106"/>
        <w:jc w:val="center"/>
        <w:rPr>
          <w:rFonts w:ascii="Times New Roman" w:hAnsi="Times New Roman" w:cs="Times New Roman"/>
        </w:rPr>
      </w:pPr>
      <w:r w:rsidRPr="00647FA7">
        <w:rPr>
          <w:rFonts w:ascii="Times New Roman" w:eastAsia="Cambria" w:hAnsi="Times New Roman" w:cs="Times New Roman"/>
          <w:b/>
          <w:sz w:val="29"/>
        </w:rPr>
        <w:t>RAJKOT</w:t>
      </w:r>
    </w:p>
    <w:p w14:paraId="2A3DB19F" w14:textId="77777777" w:rsidR="00530108" w:rsidRPr="00647FA7" w:rsidRDefault="00530108" w:rsidP="00530108">
      <w:pPr>
        <w:spacing w:after="242"/>
        <w:ind w:right="106"/>
        <w:jc w:val="center"/>
        <w:rPr>
          <w:rFonts w:ascii="Times New Roman" w:hAnsi="Times New Roman" w:cs="Times New Roman"/>
        </w:rPr>
      </w:pPr>
      <w:r w:rsidRPr="00647FA7">
        <w:rPr>
          <w:rFonts w:ascii="Times New Roman" w:eastAsia="Cambria" w:hAnsi="Times New Roman" w:cs="Times New Roman"/>
          <w:b/>
          <w:sz w:val="50"/>
        </w:rPr>
        <w:t>Certificate</w:t>
      </w:r>
    </w:p>
    <w:p w14:paraId="1BD3FB5A" w14:textId="77777777" w:rsidR="00530108" w:rsidRPr="00647FA7" w:rsidRDefault="00530108" w:rsidP="00530108">
      <w:pPr>
        <w:spacing w:after="467"/>
        <w:ind w:right="201"/>
        <w:jc w:val="center"/>
        <w:rPr>
          <w:rFonts w:ascii="Times New Roman" w:hAnsi="Times New Roman" w:cs="Times New Roman"/>
          <w:iCs/>
        </w:rPr>
      </w:pPr>
      <w:r w:rsidRPr="00647FA7">
        <w:rPr>
          <w:rFonts w:ascii="Times New Roman" w:eastAsia="Calibri" w:hAnsi="Times New Roman" w:cs="Times New Roman"/>
          <w:iCs/>
          <w:sz w:val="41"/>
        </w:rPr>
        <w:t>This is to certify that</w:t>
      </w:r>
    </w:p>
    <w:p w14:paraId="2E5E7653" w14:textId="02C1FAEC" w:rsidR="00530108" w:rsidRPr="00647FA7" w:rsidRDefault="00530108" w:rsidP="00530108">
      <w:pPr>
        <w:spacing w:after="2048" w:line="255" w:lineRule="auto"/>
        <w:ind w:right="106" w:firstLine="651"/>
        <w:jc w:val="both"/>
        <w:rPr>
          <w:rFonts w:ascii="Times New Roman" w:eastAsia="Calibri" w:hAnsi="Times New Roman" w:cs="Times New Roman"/>
          <w:sz w:val="29"/>
        </w:rPr>
      </w:pPr>
      <w:r w:rsidRPr="00647FA7">
        <w:rPr>
          <w:rFonts w:ascii="Times New Roman" w:eastAsia="Calibri" w:hAnsi="Times New Roman" w:cs="Times New Roman"/>
          <w:sz w:val="29"/>
        </w:rPr>
        <w:t xml:space="preserve">Mr. DISHEN MAKWANA, Enrollment No: 180470107035, Branch: Computer Engineering, Semester: 7 has satisfactorily completed the course in the subject: </w:t>
      </w:r>
      <w:r w:rsidR="00453636" w:rsidRPr="00647FA7">
        <w:rPr>
          <w:rFonts w:ascii="Times New Roman" w:eastAsia="Calibri" w:hAnsi="Times New Roman" w:cs="Times New Roman"/>
          <w:b/>
          <w:bCs/>
          <w:sz w:val="29"/>
        </w:rPr>
        <w:t xml:space="preserve">INFORMATION </w:t>
      </w:r>
      <w:r w:rsidR="007E4A2B" w:rsidRPr="00647FA7">
        <w:rPr>
          <w:rFonts w:ascii="Times New Roman" w:eastAsia="Calibri" w:hAnsi="Times New Roman" w:cs="Times New Roman"/>
          <w:b/>
          <w:bCs/>
          <w:sz w:val="29"/>
        </w:rPr>
        <w:t>SECURITY (</w:t>
      </w:r>
      <w:r w:rsidRPr="00647FA7">
        <w:rPr>
          <w:rFonts w:ascii="Times New Roman" w:eastAsia="Calibri" w:hAnsi="Times New Roman" w:cs="Times New Roman"/>
          <w:b/>
          <w:bCs/>
          <w:sz w:val="29"/>
        </w:rPr>
        <w:t>31707</w:t>
      </w:r>
      <w:r w:rsidR="00453636" w:rsidRPr="00647FA7">
        <w:rPr>
          <w:rFonts w:ascii="Times New Roman" w:eastAsia="Calibri" w:hAnsi="Times New Roman" w:cs="Times New Roman"/>
          <w:b/>
          <w:bCs/>
          <w:sz w:val="29"/>
        </w:rPr>
        <w:t>20</w:t>
      </w:r>
      <w:r w:rsidRPr="00647FA7">
        <w:rPr>
          <w:rFonts w:ascii="Times New Roman" w:eastAsia="Calibri" w:hAnsi="Times New Roman" w:cs="Times New Roman"/>
          <w:b/>
          <w:bCs/>
          <w:sz w:val="29"/>
        </w:rPr>
        <w:t>)</w:t>
      </w:r>
      <w:r w:rsidRPr="00647FA7">
        <w:rPr>
          <w:rFonts w:ascii="Times New Roman" w:eastAsia="Calibri" w:hAnsi="Times New Roman" w:cs="Times New Roman"/>
          <w:sz w:val="29"/>
        </w:rPr>
        <w:t xml:space="preserve"> within the four walls of V.V.P. Engineering College, Rajkot.</w:t>
      </w:r>
    </w:p>
    <w:p w14:paraId="78EE24B1" w14:textId="77777777" w:rsidR="00530108" w:rsidRPr="00647FA7" w:rsidRDefault="00530108" w:rsidP="00530108">
      <w:pPr>
        <w:tabs>
          <w:tab w:val="center" w:pos="1646"/>
          <w:tab w:val="right" w:pos="9744"/>
        </w:tabs>
        <w:spacing w:after="3"/>
        <w:rPr>
          <w:rFonts w:ascii="Times New Roman" w:hAnsi="Times New Roman" w:cs="Times New Roman"/>
          <w:sz w:val="28"/>
          <w:szCs w:val="28"/>
        </w:rPr>
      </w:pPr>
      <w:r w:rsidRPr="00647FA7">
        <w:rPr>
          <w:rFonts w:ascii="Times New Roman" w:hAnsi="Times New Roman" w:cs="Times New Roman"/>
          <w:sz w:val="28"/>
          <w:szCs w:val="28"/>
        </w:rPr>
        <w:t xml:space="preserve">Date of Submission: </w:t>
      </w:r>
    </w:p>
    <w:p w14:paraId="630292A2" w14:textId="77777777" w:rsidR="00530108" w:rsidRPr="00647FA7" w:rsidRDefault="00530108" w:rsidP="00530108">
      <w:pPr>
        <w:tabs>
          <w:tab w:val="center" w:pos="1646"/>
          <w:tab w:val="right" w:pos="9744"/>
        </w:tabs>
        <w:spacing w:after="3"/>
        <w:rPr>
          <w:rFonts w:ascii="Times New Roman" w:hAnsi="Times New Roman" w:cs="Times New Roman"/>
          <w:sz w:val="28"/>
          <w:szCs w:val="28"/>
        </w:rPr>
      </w:pPr>
    </w:p>
    <w:p w14:paraId="74C04643" w14:textId="77777777" w:rsidR="00530108" w:rsidRPr="00647FA7" w:rsidRDefault="00530108" w:rsidP="00530108">
      <w:pPr>
        <w:tabs>
          <w:tab w:val="center" w:pos="1646"/>
          <w:tab w:val="right" w:pos="9744"/>
        </w:tabs>
        <w:spacing w:after="3"/>
        <w:rPr>
          <w:rFonts w:ascii="Times New Roman" w:hAnsi="Times New Roman" w:cs="Times New Roman"/>
          <w:sz w:val="28"/>
          <w:szCs w:val="28"/>
        </w:rPr>
      </w:pPr>
    </w:p>
    <w:p w14:paraId="0F546A62" w14:textId="77777777" w:rsidR="00530108" w:rsidRPr="00647FA7" w:rsidRDefault="00530108" w:rsidP="00530108">
      <w:pPr>
        <w:tabs>
          <w:tab w:val="center" w:pos="1646"/>
          <w:tab w:val="right" w:pos="9744"/>
        </w:tabs>
        <w:spacing w:after="3"/>
        <w:ind w:left="0"/>
        <w:rPr>
          <w:rFonts w:ascii="Times New Roman" w:hAnsi="Times New Roman" w:cs="Times New Roman"/>
          <w:sz w:val="28"/>
          <w:szCs w:val="28"/>
        </w:rPr>
      </w:pPr>
    </w:p>
    <w:p w14:paraId="3481F6C3" w14:textId="333481F7" w:rsidR="00530108" w:rsidRPr="00647FA7" w:rsidRDefault="00530108" w:rsidP="00530108">
      <w:pPr>
        <w:tabs>
          <w:tab w:val="center" w:pos="1646"/>
          <w:tab w:val="right" w:pos="9744"/>
        </w:tabs>
        <w:spacing w:after="3"/>
        <w:ind w:left="0"/>
        <w:rPr>
          <w:rFonts w:ascii="Times New Roman" w:hAnsi="Times New Roman" w:cs="Times New Roman"/>
          <w:sz w:val="28"/>
          <w:szCs w:val="28"/>
        </w:rPr>
      </w:pPr>
    </w:p>
    <w:p w14:paraId="006AB614" w14:textId="18D7CC79" w:rsidR="00530108" w:rsidRPr="00647FA7" w:rsidRDefault="00530108" w:rsidP="00530108">
      <w:pPr>
        <w:tabs>
          <w:tab w:val="center" w:pos="1646"/>
          <w:tab w:val="right" w:pos="9744"/>
        </w:tabs>
        <w:spacing w:after="3"/>
        <w:ind w:left="0"/>
        <w:rPr>
          <w:rFonts w:ascii="Times New Roman" w:hAnsi="Times New Roman" w:cs="Times New Roman"/>
          <w:sz w:val="28"/>
          <w:szCs w:val="28"/>
        </w:rPr>
      </w:pPr>
    </w:p>
    <w:p w14:paraId="29CC0212" w14:textId="77777777" w:rsidR="00530108" w:rsidRPr="00647FA7" w:rsidRDefault="00530108" w:rsidP="00530108">
      <w:pPr>
        <w:tabs>
          <w:tab w:val="center" w:pos="1646"/>
          <w:tab w:val="right" w:pos="9744"/>
        </w:tabs>
        <w:spacing w:after="3"/>
        <w:ind w:left="0"/>
        <w:rPr>
          <w:rFonts w:ascii="Times New Roman" w:hAnsi="Times New Roman" w:cs="Times New Roman"/>
          <w:sz w:val="28"/>
          <w:szCs w:val="28"/>
        </w:rPr>
      </w:pPr>
    </w:p>
    <w:p w14:paraId="78E4636A" w14:textId="77777777" w:rsidR="00530108" w:rsidRPr="00647FA7" w:rsidRDefault="00530108" w:rsidP="00530108">
      <w:pPr>
        <w:tabs>
          <w:tab w:val="center" w:pos="1646"/>
          <w:tab w:val="right" w:pos="9744"/>
        </w:tabs>
        <w:spacing w:after="3"/>
        <w:rPr>
          <w:rFonts w:ascii="Times New Roman" w:hAnsi="Times New Roman" w:cs="Times New Roman"/>
        </w:rPr>
      </w:pPr>
      <w:r w:rsidRPr="00647FA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A54CB0D" wp14:editId="51FEB033">
                <wp:simplePos x="0" y="0"/>
                <wp:positionH relativeFrom="column">
                  <wp:posOffset>189789</wp:posOffset>
                </wp:positionH>
                <wp:positionV relativeFrom="paragraph">
                  <wp:posOffset>22545</wp:posOffset>
                </wp:positionV>
                <wp:extent cx="5980786" cy="5055"/>
                <wp:effectExtent l="0" t="0" r="0" b="0"/>
                <wp:wrapNone/>
                <wp:docPr id="16776" name="Group 16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786" cy="5055"/>
                          <a:chOff x="0" y="0"/>
                          <a:chExt cx="5980786" cy="5055"/>
                        </a:xfrm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59807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786">
                                <a:moveTo>
                                  <a:pt x="0" y="0"/>
                                </a:moveTo>
                                <a:lnTo>
                                  <a:pt x="598078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221EA" id="Group 16776" o:spid="_x0000_s1026" style="position:absolute;margin-left:14.95pt;margin-top:1.8pt;width:470.95pt;height:.4pt;z-index:251664384" coordsize="59807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">
                <v:shape id="Shape 66" o:spid="_x0000_s1027" style="position:absolute;width:59807;height:0;visibility:visible;mso-wrap-style:square;v-text-anchor:top" coordsize="59807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" path="m,l5980786,e" filled="f" strokeweight=".14042mm">
                  <v:stroke miterlimit="83231f" joinstyle="miter"/>
                  <v:path arrowok="t" textboxrect="0,0,5980786,0"/>
                </v:shape>
              </v:group>
            </w:pict>
          </mc:Fallback>
        </mc:AlternateContent>
      </w:r>
      <w:r w:rsidRPr="00647FA7">
        <w:rPr>
          <w:rFonts w:ascii="Times New Roman" w:hAnsi="Times New Roman" w:cs="Times New Roman"/>
        </w:rPr>
        <w:tab/>
      </w:r>
      <w:r w:rsidRPr="00647FA7">
        <w:rPr>
          <w:rFonts w:ascii="Times New Roman" w:eastAsia="Calibri" w:hAnsi="Times New Roman" w:cs="Times New Roman"/>
          <w:b/>
          <w:sz w:val="29"/>
        </w:rPr>
        <w:t>Prof. Komil Vora</w:t>
      </w:r>
      <w:r w:rsidRPr="00647FA7">
        <w:rPr>
          <w:rFonts w:ascii="Times New Roman" w:eastAsia="Calibri" w:hAnsi="Times New Roman" w:cs="Times New Roman"/>
          <w:sz w:val="29"/>
        </w:rPr>
        <w:t>,</w:t>
      </w:r>
      <w:r w:rsidRPr="00647FA7">
        <w:rPr>
          <w:rFonts w:ascii="Times New Roman" w:eastAsia="Calibri" w:hAnsi="Times New Roman" w:cs="Times New Roman"/>
          <w:sz w:val="29"/>
        </w:rPr>
        <w:tab/>
        <w:t>Head of Department,</w:t>
      </w:r>
    </w:p>
    <w:p w14:paraId="6CC6CBC5" w14:textId="77777777" w:rsidR="00530108" w:rsidRPr="00647FA7" w:rsidRDefault="00530108" w:rsidP="00530108">
      <w:pPr>
        <w:tabs>
          <w:tab w:val="center" w:pos="1457"/>
          <w:tab w:val="right" w:pos="9744"/>
        </w:tabs>
        <w:spacing w:after="3"/>
        <w:rPr>
          <w:rFonts w:ascii="Times New Roman" w:eastAsia="Calibri" w:hAnsi="Times New Roman" w:cs="Times New Roman"/>
          <w:sz w:val="29"/>
        </w:rPr>
      </w:pPr>
      <w:r w:rsidRPr="00647FA7">
        <w:rPr>
          <w:rFonts w:ascii="Times New Roman" w:hAnsi="Times New Roman" w:cs="Times New Roman"/>
        </w:rPr>
        <w:tab/>
      </w:r>
      <w:r w:rsidRPr="00647FA7">
        <w:rPr>
          <w:rFonts w:ascii="Times New Roman" w:eastAsia="Calibri" w:hAnsi="Times New Roman" w:cs="Times New Roman"/>
          <w:sz w:val="29"/>
        </w:rPr>
        <w:t>Staff In-Charge</w:t>
      </w:r>
      <w:r w:rsidRPr="00647FA7">
        <w:rPr>
          <w:rFonts w:ascii="Times New Roman" w:eastAsia="Calibri" w:hAnsi="Times New Roman" w:cs="Times New Roman"/>
          <w:sz w:val="29"/>
        </w:rPr>
        <w:tab/>
        <w:t>Department of Computer Engineering,</w:t>
      </w:r>
    </w:p>
    <w:p w14:paraId="4922A725" w14:textId="12782FCA" w:rsidR="00530108" w:rsidRPr="00647FA7" w:rsidRDefault="00530108" w:rsidP="00530108">
      <w:pPr>
        <w:tabs>
          <w:tab w:val="center" w:pos="1457"/>
          <w:tab w:val="right" w:pos="9744"/>
        </w:tabs>
        <w:spacing w:after="3"/>
        <w:jc w:val="right"/>
        <w:rPr>
          <w:rFonts w:ascii="Times New Roman" w:eastAsia="Calibri" w:hAnsi="Times New Roman" w:cs="Times New Roman"/>
          <w:sz w:val="29"/>
        </w:rPr>
      </w:pPr>
      <w:r w:rsidRPr="00647FA7">
        <w:rPr>
          <w:rFonts w:ascii="Times New Roman" w:eastAsia="Calibri" w:hAnsi="Times New Roman" w:cs="Times New Roman"/>
          <w:sz w:val="29"/>
        </w:rPr>
        <w:t>V.V.P. Engineering College</w:t>
      </w:r>
      <w:bookmarkEnd w:id="0"/>
    </w:p>
    <w:p w14:paraId="1D53581A" w14:textId="77777777" w:rsidR="00B966FE" w:rsidRPr="00647FA7" w:rsidRDefault="00B966FE" w:rsidP="00B966FE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bookmarkStart w:id="1" w:name="_Hlk79089801"/>
      <w:r w:rsidRPr="00647FA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9A5D478" wp14:editId="49D4F5E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70890" cy="770890"/>
            <wp:effectExtent l="0" t="0" r="0" b="0"/>
            <wp:wrapSquare wrapText="bothSides"/>
            <wp:docPr id="14" name="Picture 14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 picture containing text, clip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FA7">
        <w:rPr>
          <w:rFonts w:ascii="Times New Roman" w:hAnsi="Times New Roman" w:cs="Times New Roman"/>
          <w:b/>
          <w:bCs/>
          <w:noProof/>
          <w:sz w:val="32"/>
          <w:szCs w:val="32"/>
        </w:rPr>
        <w:t>V. V. P. Engineering College</w:t>
      </w:r>
    </w:p>
    <w:p w14:paraId="216798F1" w14:textId="77777777" w:rsidR="00B966FE" w:rsidRPr="00647FA7" w:rsidRDefault="00B966FE" w:rsidP="00B966FE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47FA7">
        <w:rPr>
          <w:rFonts w:ascii="Times New Roman" w:hAnsi="Times New Roman" w:cs="Times New Roman"/>
          <w:b/>
          <w:bCs/>
          <w:noProof/>
          <w:sz w:val="32"/>
          <w:szCs w:val="32"/>
        </w:rPr>
        <w:t>Department of Computer Engineering</w:t>
      </w:r>
    </w:p>
    <w:p w14:paraId="1E631192" w14:textId="77777777" w:rsidR="00B966FE" w:rsidRPr="00647FA7" w:rsidRDefault="00B966FE" w:rsidP="00B966FE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47FA7">
        <w:rPr>
          <w:rFonts w:ascii="Times New Roman" w:hAnsi="Times New Roman" w:cs="Times New Roman"/>
          <w:b/>
          <w:bCs/>
          <w:noProof/>
          <w:sz w:val="32"/>
          <w:szCs w:val="32"/>
        </w:rPr>
        <w:t>Course Outcomes</w:t>
      </w:r>
      <w:bookmarkEnd w:id="1"/>
    </w:p>
    <w:p w14:paraId="07B9A362" w14:textId="217AB394" w:rsidR="00B966FE" w:rsidRPr="00647FA7" w:rsidRDefault="00B966FE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7D9A902B" w14:textId="08A7D69B" w:rsidR="00B966FE" w:rsidRPr="00647FA7" w:rsidRDefault="00B966FE" w:rsidP="00B966FE">
      <w:pPr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47FA7">
        <w:rPr>
          <w:rFonts w:ascii="Times New Roman" w:hAnsi="Times New Roman" w:cs="Times New Roman"/>
          <w:noProof/>
          <w:sz w:val="28"/>
          <w:szCs w:val="28"/>
        </w:rPr>
        <w:t>Semester: 7</w:t>
      </w:r>
      <w:r w:rsidRPr="00647FA7">
        <w:rPr>
          <w:rFonts w:ascii="Times New Roman" w:hAnsi="Times New Roman" w:cs="Times New Roman"/>
          <w:noProof/>
          <w:sz w:val="28"/>
          <w:szCs w:val="28"/>
          <w:vertAlign w:val="superscript"/>
        </w:rPr>
        <w:t>th</w:t>
      </w:r>
      <w:r w:rsidRPr="00647FA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777797F" w14:textId="77777777" w:rsidR="00B966FE" w:rsidRPr="00647FA7" w:rsidRDefault="00B966FE" w:rsidP="00B966FE">
      <w:pPr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647FA7">
        <w:rPr>
          <w:rFonts w:ascii="Times New Roman" w:hAnsi="Times New Roman" w:cs="Times New Roman"/>
          <w:noProof/>
          <w:sz w:val="28"/>
          <w:szCs w:val="28"/>
        </w:rPr>
        <w:t xml:space="preserve">Subject: Information Security </w:t>
      </w:r>
    </w:p>
    <w:p w14:paraId="2D7CBB67" w14:textId="77777777" w:rsidR="00B966FE" w:rsidRPr="00647FA7" w:rsidRDefault="00B966FE" w:rsidP="00B966FE">
      <w:pPr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647FA7">
        <w:rPr>
          <w:rFonts w:ascii="Times New Roman" w:hAnsi="Times New Roman" w:cs="Times New Roman"/>
          <w:noProof/>
          <w:sz w:val="28"/>
          <w:szCs w:val="28"/>
        </w:rPr>
        <w:t xml:space="preserve">Subject Code: 3170720  </w:t>
      </w:r>
    </w:p>
    <w:p w14:paraId="252E3616" w14:textId="77777777" w:rsidR="00B966FE" w:rsidRPr="00647FA7" w:rsidRDefault="00B966FE" w:rsidP="00B966FE">
      <w:pPr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647FA7"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14:paraId="29E0A0FF" w14:textId="6BEB73DD" w:rsidR="00B966FE" w:rsidRPr="00647FA7" w:rsidRDefault="00B966FE" w:rsidP="00B966FE">
      <w:pPr>
        <w:ind w:left="0"/>
        <w:rPr>
          <w:rFonts w:ascii="Times New Roman" w:hAnsi="Times New Roman" w:cs="Times New Roman"/>
          <w:noProof/>
          <w:sz w:val="24"/>
          <w:szCs w:val="24"/>
        </w:rPr>
      </w:pPr>
      <w:r w:rsidRPr="00647FA7">
        <w:rPr>
          <w:rFonts w:ascii="Times New Roman" w:hAnsi="Times New Roman" w:cs="Times New Roman"/>
          <w:noProof/>
          <w:sz w:val="24"/>
          <w:szCs w:val="24"/>
        </w:rPr>
        <w:t xml:space="preserve">After learning the course, the students will be able to:  </w:t>
      </w:r>
    </w:p>
    <w:tbl>
      <w:tblPr>
        <w:tblStyle w:val="TableGrid0"/>
        <w:tblW w:w="9578" w:type="dxa"/>
        <w:tblInd w:w="-89" w:type="dxa"/>
        <w:tblCellMar>
          <w:top w:w="74" w:type="dxa"/>
          <w:left w:w="106" w:type="dxa"/>
          <w:right w:w="34" w:type="dxa"/>
        </w:tblCellMar>
        <w:tblLook w:val="04A0" w:firstRow="1" w:lastRow="0" w:firstColumn="1" w:lastColumn="0" w:noHBand="0" w:noVBand="1"/>
      </w:tblPr>
      <w:tblGrid>
        <w:gridCol w:w="1417"/>
        <w:gridCol w:w="7383"/>
        <w:gridCol w:w="778"/>
      </w:tblGrid>
      <w:tr w:rsidR="00B966FE" w:rsidRPr="00647FA7" w14:paraId="1F73A4CE" w14:textId="77777777" w:rsidTr="00B966FE">
        <w:trPr>
          <w:trHeight w:val="634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hideMark/>
          </w:tcPr>
          <w:p w14:paraId="701BBA65" w14:textId="77777777" w:rsidR="00B966FE" w:rsidRPr="00647FA7" w:rsidRDefault="00B966FE">
            <w:pPr>
              <w:spacing w:after="0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 </w:t>
            </w: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2CAAE99" w14:textId="77777777" w:rsidR="00B966FE" w:rsidRPr="00647FA7" w:rsidRDefault="00B966FE">
            <w:pPr>
              <w:spacing w:after="0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Number </w:t>
            </w: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center"/>
            <w:hideMark/>
          </w:tcPr>
          <w:p w14:paraId="649911CD" w14:textId="77777777" w:rsidR="00B966FE" w:rsidRPr="00647FA7" w:rsidRDefault="00B966FE">
            <w:pPr>
              <w:spacing w:after="0"/>
              <w:ind w:righ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Course Outcomes </w:t>
            </w: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center"/>
            <w:hideMark/>
          </w:tcPr>
          <w:p w14:paraId="5F4CC6CE" w14:textId="77777777" w:rsidR="00B966FE" w:rsidRPr="00647FA7" w:rsidRDefault="00B966F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CL </w:t>
            </w: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966FE" w:rsidRPr="00647FA7" w14:paraId="1439F4B7" w14:textId="77777777" w:rsidTr="00B966FE">
        <w:trPr>
          <w:trHeight w:val="679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32862FC1" w14:textId="77777777" w:rsidR="00B966FE" w:rsidRPr="00647FA7" w:rsidRDefault="00B966FE">
            <w:pPr>
              <w:spacing w:after="0"/>
              <w:ind w:left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C3170720.1  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hideMark/>
          </w:tcPr>
          <w:p w14:paraId="60E2CC70" w14:textId="77777777" w:rsidR="00B966FE" w:rsidRPr="00647FA7" w:rsidRDefault="00B966F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Explain the different attacks possible during data transmission and need of cryptography. </w:t>
            </w: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77C9CFE8" w14:textId="77777777" w:rsidR="00B966FE" w:rsidRPr="00647FA7" w:rsidRDefault="00B966FE">
            <w:pPr>
              <w:spacing w:after="0"/>
              <w:ind w:righ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U  </w:t>
            </w:r>
          </w:p>
        </w:tc>
      </w:tr>
      <w:tr w:rsidR="00B966FE" w:rsidRPr="00647FA7" w14:paraId="5513BEAF" w14:textId="77777777" w:rsidTr="00B966FE">
        <w:trPr>
          <w:trHeight w:val="679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0E6DC6A8" w14:textId="77777777" w:rsidR="00B966FE" w:rsidRPr="00647FA7" w:rsidRDefault="00B966FE">
            <w:pPr>
              <w:spacing w:after="0"/>
              <w:ind w:left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C3170720.2  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center"/>
            <w:hideMark/>
          </w:tcPr>
          <w:p w14:paraId="246ADB06" w14:textId="77777777" w:rsidR="00B966FE" w:rsidRPr="00647FA7" w:rsidRDefault="00B966F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Apply various symmetric and asymmetric algorithms. </w:t>
            </w: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32612D4D" w14:textId="77777777" w:rsidR="00B966FE" w:rsidRPr="00647FA7" w:rsidRDefault="00B966FE">
            <w:pPr>
              <w:spacing w:after="0"/>
              <w:ind w:righ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Ap  </w:t>
            </w:r>
          </w:p>
        </w:tc>
      </w:tr>
      <w:tr w:rsidR="00B966FE" w:rsidRPr="00647FA7" w14:paraId="2E23EC7A" w14:textId="77777777" w:rsidTr="00B966FE">
        <w:trPr>
          <w:trHeight w:val="682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71872600" w14:textId="77777777" w:rsidR="00B966FE" w:rsidRPr="00647FA7" w:rsidRDefault="00B966FE">
            <w:pPr>
              <w:spacing w:after="0"/>
              <w:ind w:left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C3170720.3  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hideMark/>
          </w:tcPr>
          <w:p w14:paraId="68C9B373" w14:textId="77777777" w:rsidR="00B966FE" w:rsidRPr="00647FA7" w:rsidRDefault="00B966F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Assess the performance of Hash function, MAC function and Digital signature. </w:t>
            </w: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1CF640E2" w14:textId="77777777" w:rsidR="00B966FE" w:rsidRPr="00647FA7" w:rsidRDefault="00B966F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E  </w:t>
            </w:r>
          </w:p>
        </w:tc>
      </w:tr>
      <w:tr w:rsidR="00B966FE" w:rsidRPr="00647FA7" w14:paraId="5CF2F9FE" w14:textId="77777777" w:rsidTr="00B966FE">
        <w:trPr>
          <w:trHeight w:val="679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3333DE03" w14:textId="77777777" w:rsidR="00B966FE" w:rsidRPr="00647FA7" w:rsidRDefault="00B966FE">
            <w:pPr>
              <w:spacing w:after="0"/>
              <w:ind w:left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C3170720.4  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center"/>
            <w:hideMark/>
          </w:tcPr>
          <w:p w14:paraId="67D8DCD3" w14:textId="77777777" w:rsidR="00B966FE" w:rsidRPr="00647FA7" w:rsidRDefault="00B966F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Classify the different techniques of key distribution. </w:t>
            </w: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059C6C4A" w14:textId="77777777" w:rsidR="00B966FE" w:rsidRPr="00647FA7" w:rsidRDefault="00B966FE">
            <w:pPr>
              <w:spacing w:after="0"/>
              <w:ind w:righ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U  </w:t>
            </w:r>
          </w:p>
        </w:tc>
      </w:tr>
      <w:tr w:rsidR="00B966FE" w:rsidRPr="00647FA7" w14:paraId="1E20B3ED" w14:textId="77777777" w:rsidTr="00B966FE">
        <w:trPr>
          <w:trHeight w:val="682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706D7E6E" w14:textId="77777777" w:rsidR="00B966FE" w:rsidRPr="00647FA7" w:rsidRDefault="00B966FE">
            <w:pPr>
              <w:spacing w:after="0"/>
              <w:ind w:left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C3170720.5  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center"/>
            <w:hideMark/>
          </w:tcPr>
          <w:p w14:paraId="33983726" w14:textId="77777777" w:rsidR="00B966FE" w:rsidRPr="00647FA7" w:rsidRDefault="00B966F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Compare remote user authentication techniques and security protocols. </w:t>
            </w: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4" w:type="dxa"/>
              <w:left w:w="106" w:type="dxa"/>
              <w:bottom w:w="15" w:type="dxa"/>
              <w:right w:w="34" w:type="dxa"/>
            </w:tcMar>
            <w:vAlign w:val="bottom"/>
            <w:hideMark/>
          </w:tcPr>
          <w:p w14:paraId="718889F0" w14:textId="77777777" w:rsidR="00B966FE" w:rsidRPr="00647FA7" w:rsidRDefault="00B966FE">
            <w:pPr>
              <w:spacing w:after="0"/>
              <w:ind w:righ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7FA7">
              <w:rPr>
                <w:rFonts w:ascii="Times New Roman" w:hAnsi="Times New Roman" w:cs="Times New Roman"/>
                <w:sz w:val="24"/>
                <w:szCs w:val="24"/>
              </w:rPr>
              <w:t xml:space="preserve">A  </w:t>
            </w:r>
          </w:p>
        </w:tc>
      </w:tr>
    </w:tbl>
    <w:p w14:paraId="42C8CF02" w14:textId="77777777" w:rsidR="00B966FE" w:rsidRPr="00647FA7" w:rsidRDefault="00B966FE" w:rsidP="00B966FE">
      <w:pPr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7B480682" w14:textId="77777777" w:rsidR="00B966FE" w:rsidRPr="00647FA7" w:rsidRDefault="00B966FE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9F4A130" w14:textId="28D8692F" w:rsidR="00B966FE" w:rsidRPr="00647FA7" w:rsidRDefault="00B966FE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147F323" w14:textId="10474EFF" w:rsidR="00B966FE" w:rsidRPr="00647FA7" w:rsidRDefault="00B966FE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AAE58D7" w14:textId="2D92FF88" w:rsidR="00B966FE" w:rsidRPr="00647FA7" w:rsidRDefault="00B966FE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7B61CC8F" w14:textId="71F18714" w:rsidR="00B966FE" w:rsidRPr="00647FA7" w:rsidRDefault="00B966FE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59D7F14A" w14:textId="4E664D6E" w:rsidR="00B966FE" w:rsidRPr="00647FA7" w:rsidRDefault="00B966FE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5B5482B" w14:textId="545698B2" w:rsidR="00FD2551" w:rsidRPr="00647FA7" w:rsidRDefault="00FD2551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92CC626" w14:textId="4B440299" w:rsidR="005C3F4D" w:rsidRPr="00647FA7" w:rsidRDefault="005C3F4D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Index</w:t>
      </w:r>
    </w:p>
    <w:p w14:paraId="0B248326" w14:textId="77777777" w:rsidR="005C3F4D" w:rsidRPr="00647FA7" w:rsidRDefault="005C3F4D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tbl>
      <w:tblPr>
        <w:tblStyle w:val="TableGrid0"/>
        <w:tblW w:w="9762" w:type="dxa"/>
        <w:tblInd w:w="-422" w:type="dxa"/>
        <w:tblCellMar>
          <w:top w:w="20" w:type="dxa"/>
          <w:left w:w="41" w:type="dxa"/>
          <w:bottom w:w="13" w:type="dxa"/>
          <w:right w:w="113" w:type="dxa"/>
        </w:tblCellMar>
        <w:tblLook w:val="04A0" w:firstRow="1" w:lastRow="0" w:firstColumn="1" w:lastColumn="0" w:noHBand="0" w:noVBand="1"/>
      </w:tblPr>
      <w:tblGrid>
        <w:gridCol w:w="936"/>
        <w:gridCol w:w="5995"/>
        <w:gridCol w:w="994"/>
        <w:gridCol w:w="1837"/>
      </w:tblGrid>
      <w:tr w:rsidR="000C192D" w:rsidRPr="00647FA7" w14:paraId="5F282283" w14:textId="1A40430F" w:rsidTr="00A05D4C">
        <w:trPr>
          <w:trHeight w:val="610"/>
        </w:trPr>
        <w:tc>
          <w:tcPr>
            <w:tcW w:w="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AA8818" w14:textId="77777777" w:rsidR="000C192D" w:rsidRPr="00647FA7" w:rsidRDefault="000C192D" w:rsidP="00EA175F">
            <w:pPr>
              <w:spacing w:after="0"/>
              <w:ind w:left="74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b/>
                <w:sz w:val="24"/>
              </w:rPr>
              <w:t>EXP NO.</w:t>
            </w:r>
          </w:p>
        </w:tc>
        <w:tc>
          <w:tcPr>
            <w:tcW w:w="5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33D862" w14:textId="77777777" w:rsidR="000C192D" w:rsidRPr="00647FA7" w:rsidRDefault="000C192D" w:rsidP="00EA175F">
            <w:pPr>
              <w:spacing w:after="0"/>
              <w:ind w:left="76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b/>
                <w:sz w:val="24"/>
              </w:rPr>
              <w:t>EXPERIMENT</w:t>
            </w:r>
          </w:p>
        </w:tc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DBB53" w14:textId="77777777" w:rsidR="000C192D" w:rsidRPr="00647FA7" w:rsidRDefault="000C192D" w:rsidP="000C192D">
            <w:pPr>
              <w:spacing w:after="0"/>
              <w:ind w:left="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b/>
                <w:sz w:val="24"/>
              </w:rPr>
              <w:t>LAB</w:t>
            </w:r>
          </w:p>
        </w:tc>
        <w:tc>
          <w:tcPr>
            <w:tcW w:w="1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95850" w14:textId="780F23B7" w:rsidR="000C192D" w:rsidRPr="00647FA7" w:rsidRDefault="000C192D" w:rsidP="000C192D">
            <w:pPr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647FA7">
              <w:rPr>
                <w:rFonts w:ascii="Times New Roman" w:eastAsia="Times New Roman" w:hAnsi="Times New Roman" w:cs="Times New Roman"/>
                <w:b/>
                <w:sz w:val="24"/>
              </w:rPr>
              <w:t>Sign</w:t>
            </w:r>
          </w:p>
        </w:tc>
      </w:tr>
      <w:tr w:rsidR="000C192D" w:rsidRPr="00647FA7" w14:paraId="295CA55E" w14:textId="349DC1F1" w:rsidTr="00A05D4C">
        <w:trPr>
          <w:trHeight w:val="362"/>
        </w:trPr>
        <w:tc>
          <w:tcPr>
            <w:tcW w:w="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0E0BF" w14:textId="77777777" w:rsidR="000C192D" w:rsidRPr="00647FA7" w:rsidRDefault="000C192D" w:rsidP="00EA175F">
            <w:pPr>
              <w:spacing w:after="0"/>
              <w:ind w:left="88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5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ABB1A" w14:textId="77777777" w:rsidR="000C192D" w:rsidRPr="00647FA7" w:rsidRDefault="000C192D" w:rsidP="00EA175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Breaking the shift cipher</w:t>
            </w:r>
          </w:p>
        </w:tc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8CBBC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5FBF7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0C192D" w:rsidRPr="00647FA7" w14:paraId="3BDDA0D2" w14:textId="033FFC2A" w:rsidTr="00A05D4C">
        <w:trPr>
          <w:trHeight w:val="362"/>
        </w:trPr>
        <w:tc>
          <w:tcPr>
            <w:tcW w:w="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0D838" w14:textId="77777777" w:rsidR="000C192D" w:rsidRPr="00647FA7" w:rsidRDefault="000C192D" w:rsidP="00EA175F">
            <w:pPr>
              <w:spacing w:after="0"/>
              <w:ind w:left="88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5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3CAB6" w14:textId="77777777" w:rsidR="000C192D" w:rsidRPr="00647FA7" w:rsidRDefault="000C192D" w:rsidP="00EA175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Breaking the monoalphabetic cipher</w:t>
            </w:r>
          </w:p>
        </w:tc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49750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98B08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0C192D" w:rsidRPr="00647FA7" w14:paraId="2406AD29" w14:textId="11179F75" w:rsidTr="00A05D4C">
        <w:trPr>
          <w:trHeight w:val="362"/>
        </w:trPr>
        <w:tc>
          <w:tcPr>
            <w:tcW w:w="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F5A14" w14:textId="77777777" w:rsidR="000C192D" w:rsidRPr="00647FA7" w:rsidRDefault="000C192D" w:rsidP="00EA175F">
            <w:pPr>
              <w:spacing w:after="0"/>
              <w:ind w:left="88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5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F772D" w14:textId="25843579" w:rsidR="000C192D" w:rsidRPr="00647FA7" w:rsidRDefault="000C192D" w:rsidP="00EA175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Vernam Cipher and perfect secrecy</w:t>
            </w:r>
          </w:p>
        </w:tc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BBEE2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D050C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0C192D" w:rsidRPr="00647FA7" w14:paraId="4224E4CC" w14:textId="6FC78A61" w:rsidTr="00A05D4C">
        <w:trPr>
          <w:trHeight w:val="362"/>
        </w:trPr>
        <w:tc>
          <w:tcPr>
            <w:tcW w:w="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DB531" w14:textId="77777777" w:rsidR="000C192D" w:rsidRPr="00647FA7" w:rsidRDefault="000C192D" w:rsidP="00EA175F">
            <w:pPr>
              <w:spacing w:after="0"/>
              <w:ind w:left="88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5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CF497" w14:textId="77777777" w:rsidR="000C192D" w:rsidRPr="00647FA7" w:rsidRDefault="000C192D" w:rsidP="00EA175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Playfair Cipher</w:t>
            </w:r>
          </w:p>
        </w:tc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00BE3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49017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0C192D" w:rsidRPr="00647FA7" w14:paraId="2D0B7E47" w14:textId="10E8AF14" w:rsidTr="00A05D4C">
        <w:trPr>
          <w:trHeight w:val="362"/>
        </w:trPr>
        <w:tc>
          <w:tcPr>
            <w:tcW w:w="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A3E14" w14:textId="77777777" w:rsidR="000C192D" w:rsidRPr="00647FA7" w:rsidRDefault="000C192D" w:rsidP="00EA175F">
            <w:pPr>
              <w:spacing w:after="0"/>
              <w:ind w:left="88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5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C422F" w14:textId="77777777" w:rsidR="000C192D" w:rsidRPr="00647FA7" w:rsidRDefault="000C192D" w:rsidP="00EA175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Hill Cipher</w:t>
            </w:r>
          </w:p>
        </w:tc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3D266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1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15B3F" w14:textId="77777777" w:rsidR="000C192D" w:rsidRPr="00647FA7" w:rsidRDefault="000C192D" w:rsidP="00EA175F">
            <w:pPr>
              <w:spacing w:after="0"/>
              <w:ind w:left="9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14:paraId="3F3FBD84" w14:textId="77777777" w:rsidR="00291281" w:rsidRPr="00647FA7" w:rsidRDefault="00291281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095A9598" w14:textId="77777777" w:rsidR="00291281" w:rsidRPr="00647FA7" w:rsidRDefault="00291281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D4418FA" w14:textId="77777777" w:rsidR="00291281" w:rsidRPr="00647FA7" w:rsidRDefault="00291281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A8223D5" w14:textId="77777777" w:rsidR="00291281" w:rsidRPr="00647FA7" w:rsidRDefault="00291281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A404B37" w14:textId="77777777" w:rsidR="00291281" w:rsidRPr="00647FA7" w:rsidRDefault="00291281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AE315EE" w14:textId="77777777" w:rsidR="00291281" w:rsidRPr="00647FA7" w:rsidRDefault="00291281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AC127CE" w14:textId="77777777" w:rsidR="00291281" w:rsidRPr="00647FA7" w:rsidRDefault="00291281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9305386" w14:textId="198F353D" w:rsidR="00291281" w:rsidRPr="00647FA7" w:rsidRDefault="00291281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5FA1B56" w14:textId="06F7723C" w:rsidR="000C192D" w:rsidRPr="00647FA7" w:rsidRDefault="000C192D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5DE61FEB" w14:textId="60635615" w:rsidR="000C192D" w:rsidRPr="00647FA7" w:rsidRDefault="000C192D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5DEA4A0E" w14:textId="0027E08B" w:rsidR="000C192D" w:rsidRPr="00647FA7" w:rsidRDefault="000C192D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4DDE5BA" w14:textId="1FC2D103" w:rsidR="000C192D" w:rsidRPr="00647FA7" w:rsidRDefault="000C192D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0FD92A07" w14:textId="192E149B" w:rsidR="000C192D" w:rsidRPr="00647FA7" w:rsidRDefault="000C192D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7D92B6B" w14:textId="016368B0" w:rsidR="000C192D" w:rsidRPr="00647FA7" w:rsidRDefault="000C192D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5DB3DFFB" w14:textId="58A49B4A" w:rsidR="000C192D" w:rsidRPr="00647FA7" w:rsidRDefault="000C192D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DEFE4E3" w14:textId="072CB993" w:rsidR="00A05D4C" w:rsidRPr="00647FA7" w:rsidRDefault="00A05D4C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59D7FF76" w14:textId="77777777" w:rsidR="00A05D4C" w:rsidRPr="00647FA7" w:rsidRDefault="00A05D4C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94F2217" w14:textId="4271A924" w:rsidR="00DD348E" w:rsidRPr="00647FA7" w:rsidRDefault="00A05D4C" w:rsidP="00CC232E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LAB</w:t>
      </w:r>
      <w:r w:rsidR="00EF1C88"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1</w:t>
      </w:r>
    </w:p>
    <w:p w14:paraId="50D35711" w14:textId="73C8EEAA" w:rsidR="00062482" w:rsidRPr="00647FA7" w:rsidRDefault="00062482" w:rsidP="00CD02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>Shift Cipher</w:t>
      </w:r>
    </w:p>
    <w:p w14:paraId="2EA29E74" w14:textId="2FA59253" w:rsidR="00062482" w:rsidRPr="00647FA7" w:rsidRDefault="00062482" w:rsidP="00062482">
      <w:pPr>
        <w:pStyle w:val="ListParagraph"/>
        <w:ind w:left="792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A6409D3" w14:textId="77777777" w:rsidR="00062482" w:rsidRPr="00647FA7" w:rsidRDefault="00062482" w:rsidP="00CD02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47FA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Encrypt the following plaintext using key = 7: </w:t>
      </w:r>
    </w:p>
    <w:p w14:paraId="61D16158" w14:textId="17531BF3" w:rsidR="00062482" w:rsidRPr="00647FA7" w:rsidRDefault="00062482" w:rsidP="00062482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Lord Rama was a good king.</w:t>
      </w:r>
    </w:p>
    <w:p w14:paraId="38904529" w14:textId="29D4320B" w:rsidR="00062482" w:rsidRPr="00647FA7" w:rsidRDefault="00062482" w:rsidP="00062482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ABCDEFGHIJ KLMNOPQRST UVWXYZ</w:t>
      </w:r>
      <w:r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ab/>
      </w:r>
    </w:p>
    <w:p w14:paraId="11BA07B8" w14:textId="1AD9C79C" w:rsidR="00062482" w:rsidRPr="00647FA7" w:rsidRDefault="00062482" w:rsidP="001D2C1E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0123456789  0123456789</w:t>
      </w:r>
      <w:r w:rsidRPr="00647FA7">
        <w:rPr>
          <w:rFonts w:ascii="Times New Roman" w:hAnsi="Times New Roman" w:cs="Times New Roman"/>
          <w:noProof/>
        </w:rPr>
        <w:tab/>
        <w:t>012345</w:t>
      </w:r>
      <w:r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ab/>
      </w:r>
    </w:p>
    <w:p w14:paraId="4DE0D119" w14:textId="77777777" w:rsidR="00413E5C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L=11</w:t>
      </w:r>
      <w:r w:rsidR="00880A84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O=14</w:t>
      </w:r>
      <w:r w:rsidR="00880A84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R=17</w:t>
      </w:r>
      <w:r w:rsidR="00880A84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D=3</w:t>
      </w:r>
      <w:r w:rsidR="00880A84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R=17</w:t>
      </w:r>
      <w:r w:rsidR="00880A84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A=0</w:t>
      </w:r>
      <w:r w:rsidR="00880A84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 xml:space="preserve">M=12 </w:t>
      </w:r>
      <w:r w:rsidR="001D2C1E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A=0</w:t>
      </w:r>
      <w:r w:rsidR="00880A84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 xml:space="preserve">W=22 </w:t>
      </w:r>
      <w:r w:rsidR="00880A84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A=0</w:t>
      </w:r>
      <w:r w:rsidR="00880A84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S=18</w:t>
      </w:r>
      <w:r w:rsidR="00C63E3D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A=0</w:t>
      </w:r>
      <w:r w:rsidR="003A7E1D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G=6</w:t>
      </w:r>
      <w:r w:rsidR="001B4358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O=14</w:t>
      </w:r>
      <w:r w:rsidR="002C0A8B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O=14</w:t>
      </w:r>
      <w:r w:rsidR="00270AFC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D=3</w:t>
      </w:r>
      <w:r w:rsidR="00270AFC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K=10</w:t>
      </w:r>
      <w:r w:rsidR="00270AFC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I=8</w:t>
      </w:r>
      <w:r w:rsidR="000F406B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N=13</w:t>
      </w:r>
      <w:r w:rsidR="00270AFC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G=6</w:t>
      </w:r>
      <w:r w:rsidRPr="00647FA7">
        <w:rPr>
          <w:rFonts w:ascii="Times New Roman" w:hAnsi="Times New Roman" w:cs="Times New Roman"/>
          <w:noProof/>
        </w:rPr>
        <w:tab/>
      </w:r>
    </w:p>
    <w:p w14:paraId="705E712E" w14:textId="583A411D" w:rsidR="00062482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ab/>
      </w:r>
    </w:p>
    <w:p w14:paraId="7228E493" w14:textId="77777777" w:rsidR="00062482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11 14 17 3 17 0 12 0 22 0 18 0 6 14 14 3 10 8 13 6</w:t>
      </w:r>
    </w:p>
    <w:p w14:paraId="25D5C6C7" w14:textId="44C28493" w:rsidR="00062482" w:rsidRPr="00647FA7" w:rsidRDefault="00413E5C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Ans: </w:t>
      </w:r>
      <w:r w:rsidR="00062482" w:rsidRPr="00647FA7">
        <w:rPr>
          <w:rFonts w:ascii="Times New Roman" w:hAnsi="Times New Roman" w:cs="Times New Roman"/>
          <w:noProof/>
        </w:rPr>
        <w:t>+7</w:t>
      </w:r>
    </w:p>
    <w:p w14:paraId="7564C2BB" w14:textId="77777777" w:rsidR="00413E5C" w:rsidRPr="00647FA7" w:rsidRDefault="00413E5C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5377F03" w14:textId="77777777" w:rsidR="00062482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18 21 24 10 24 7 19 7 29/4 7 25 7 13 21 21 10 17 15 20 13</w:t>
      </w:r>
    </w:p>
    <w:p w14:paraId="0D104AD8" w14:textId="358F7D24" w:rsidR="00062482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Ans:</w:t>
      </w:r>
      <w:r w:rsidRPr="00647FA7">
        <w:rPr>
          <w:rFonts w:ascii="Times New Roman" w:hAnsi="Times New Roman" w:cs="Times New Roman"/>
          <w:noProof/>
        </w:rPr>
        <w:tab/>
        <w:t>Svyk yhth dhz h nvvk rpun</w:t>
      </w:r>
    </w:p>
    <w:p w14:paraId="5CC095A2" w14:textId="77777777" w:rsidR="00413E5C" w:rsidRPr="00647FA7" w:rsidRDefault="00413E5C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4513EF26" w14:textId="77777777" w:rsidR="00062482" w:rsidRPr="00647FA7" w:rsidRDefault="00062482" w:rsidP="00CD02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47FA7">
        <w:rPr>
          <w:rFonts w:ascii="Times New Roman" w:hAnsi="Times New Roman" w:cs="Times New Roman"/>
          <w:b/>
          <w:bCs/>
          <w:noProof/>
          <w:sz w:val="24"/>
          <w:szCs w:val="24"/>
        </w:rPr>
        <w:t>Given the plain text.</w:t>
      </w:r>
    </w:p>
    <w:p w14:paraId="28CA64DD" w14:textId="77777777" w:rsidR="00062482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Plaintext: plain text and its corresponding cipher text, find out the key used for the encryption of abcdefghijklmnopqrstuvwxyz</w:t>
      </w:r>
    </w:p>
    <w:p w14:paraId="778C46E0" w14:textId="77777777" w:rsidR="00062482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Ciphertext: TDNUCBZROHLGYVFPWIXSEKAMQJ</w:t>
      </w:r>
    </w:p>
    <w:p w14:paraId="5B880259" w14:textId="57BB0CBF" w:rsidR="00062482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Ans: Error</w:t>
      </w:r>
    </w:p>
    <w:p w14:paraId="3DE4E70F" w14:textId="77777777" w:rsidR="00413E5C" w:rsidRPr="00647FA7" w:rsidRDefault="00413E5C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BCEFDA8" w14:textId="77777777" w:rsidR="00062482" w:rsidRPr="00647FA7" w:rsidRDefault="00062482" w:rsidP="00CD02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47FA7">
        <w:rPr>
          <w:rFonts w:ascii="Times New Roman" w:hAnsi="Times New Roman" w:cs="Times New Roman"/>
          <w:b/>
          <w:bCs/>
          <w:noProof/>
          <w:sz w:val="24"/>
          <w:szCs w:val="24"/>
        </w:rPr>
        <w:t>How many different keys are possible with an n-letter alphabet?</w:t>
      </w:r>
    </w:p>
    <w:p w14:paraId="1EE5CA09" w14:textId="17B8F2E0" w:rsidR="00062482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Ans:</w:t>
      </w:r>
      <w:r w:rsidR="00413E5C" w:rsidRPr="00647FA7">
        <w:rPr>
          <w:rFonts w:ascii="Times New Roman" w:hAnsi="Times New Roman" w:cs="Times New Roman"/>
          <w:noProof/>
        </w:rPr>
        <w:t xml:space="preserve"> </w:t>
      </w:r>
      <w:r w:rsidRPr="00647FA7">
        <w:rPr>
          <w:rFonts w:ascii="Times New Roman" w:hAnsi="Times New Roman" w:cs="Times New Roman"/>
          <w:noProof/>
        </w:rPr>
        <w:t>25</w:t>
      </w:r>
    </w:p>
    <w:p w14:paraId="1DA83B65" w14:textId="77777777" w:rsidR="00413E5C" w:rsidRPr="00647FA7" w:rsidRDefault="00413E5C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708470FE" w14:textId="77777777" w:rsidR="00062482" w:rsidRPr="00647FA7" w:rsidRDefault="00062482" w:rsidP="00CD02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47FA7">
        <w:rPr>
          <w:rFonts w:ascii="Times New Roman" w:hAnsi="Times New Roman" w:cs="Times New Roman"/>
          <w:b/>
          <w:bCs/>
          <w:noProof/>
          <w:sz w:val="24"/>
          <w:szCs w:val="24"/>
        </w:rPr>
        <w:t>Given a ciphertext, find out the corresponding plain text using brute force attack:</w:t>
      </w:r>
    </w:p>
    <w:p w14:paraId="7DEB3DE2" w14:textId="6F14A9B6" w:rsidR="00062482" w:rsidRPr="00647FA7" w:rsidRDefault="00062482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Ciphertext: HAAHJR HA KHDU</w:t>
      </w:r>
    </w:p>
    <w:p w14:paraId="06BFAC86" w14:textId="5EB3FB67" w:rsidR="00413E5C" w:rsidRPr="00647FA7" w:rsidRDefault="00413E5C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Ans: 19 Attack at dawn</w:t>
      </w:r>
    </w:p>
    <w:p w14:paraId="39C07988" w14:textId="28032B74" w:rsidR="00745230" w:rsidRPr="00647FA7" w:rsidRDefault="00745230" w:rsidP="00413E5C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CA6BAD7" w14:textId="2E5D8063" w:rsidR="00745230" w:rsidRPr="00647FA7" w:rsidRDefault="00745230" w:rsidP="00413E5C">
      <w:pPr>
        <w:pStyle w:val="ListParagraph"/>
        <w:ind w:left="43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Code :</w:t>
      </w:r>
    </w:p>
    <w:p w14:paraId="21273AF7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 &lt;iostream&gt;</w:t>
      </w:r>
    </w:p>
    <w:p w14:paraId="790DCBD3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using namespace std;</w:t>
      </w:r>
    </w:p>
    <w:p w14:paraId="21516367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FEDC1C7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string encrypt(string text, int s)</w:t>
      </w:r>
    </w:p>
    <w:p w14:paraId="2F2F9D00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{</w:t>
      </w:r>
    </w:p>
    <w:p w14:paraId="5FB031D5" w14:textId="1D834F6B" w:rsidR="00745230" w:rsidRPr="00647FA7" w:rsidRDefault="00745230" w:rsidP="00F72EA7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string result = "";</w:t>
      </w:r>
    </w:p>
    <w:p w14:paraId="0574AD1F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for (int i=0;i&lt;text.length();i++)</w:t>
      </w:r>
    </w:p>
    <w:p w14:paraId="68223196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{</w:t>
      </w:r>
    </w:p>
    <w:p w14:paraId="69E23BE3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ab/>
        <w:t>if (isupper(text[i]))</w:t>
      </w:r>
    </w:p>
    <w:p w14:paraId="27205D44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ab/>
        <w:t>result += char(int(text[i]+s-65)%26 +65);</w:t>
      </w:r>
    </w:p>
    <w:p w14:paraId="1FA6BF77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73FC694F" w14:textId="518A7484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</w:r>
      <w:r w:rsidR="00F72EA7"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>else</w:t>
      </w:r>
    </w:p>
    <w:p w14:paraId="3560FEF9" w14:textId="47A4D215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ab/>
      </w:r>
      <w:r w:rsidR="00F72EA7" w:rsidRPr="00647FA7">
        <w:rPr>
          <w:rFonts w:ascii="Times New Roman" w:hAnsi="Times New Roman" w:cs="Times New Roman"/>
          <w:noProof/>
        </w:rPr>
        <w:tab/>
      </w:r>
      <w:r w:rsidRPr="00647FA7">
        <w:rPr>
          <w:rFonts w:ascii="Times New Roman" w:hAnsi="Times New Roman" w:cs="Times New Roman"/>
          <w:noProof/>
        </w:rPr>
        <w:t>result += char(int(text[i]+s-97)%26 +97);</w:t>
      </w:r>
    </w:p>
    <w:p w14:paraId="65227949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}</w:t>
      </w:r>
    </w:p>
    <w:p w14:paraId="61FE657D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return result;</w:t>
      </w:r>
    </w:p>
    <w:p w14:paraId="778864E4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46938207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4E679DA7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int main()</w:t>
      </w:r>
    </w:p>
    <w:p w14:paraId="7817E8C1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t>{</w:t>
      </w:r>
    </w:p>
    <w:p w14:paraId="48493331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string text="ATTACKATONCE";</w:t>
      </w:r>
    </w:p>
    <w:p w14:paraId="3B3DBB0A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int s = 4;</w:t>
      </w:r>
    </w:p>
    <w:p w14:paraId="4A3D391C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cout &lt;&lt; "Text : " &lt;&lt; text;</w:t>
      </w:r>
    </w:p>
    <w:p w14:paraId="29C4D624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cout &lt;&lt; "\nShift: " &lt;&lt; s;</w:t>
      </w:r>
    </w:p>
    <w:p w14:paraId="7F57FD4A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cout &lt;&lt; "\nCipher: " &lt;&lt; encrypt(text, s);</w:t>
      </w:r>
    </w:p>
    <w:p w14:paraId="6D9CF465" w14:textId="77777777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  <w:t>return 0;</w:t>
      </w:r>
    </w:p>
    <w:p w14:paraId="54132BFB" w14:textId="542CEE00" w:rsidR="00745230" w:rsidRPr="00647FA7" w:rsidRDefault="00745230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5AB35455" w14:textId="77777777" w:rsidR="00A73256" w:rsidRPr="00647FA7" w:rsidRDefault="00A73256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E143B3A" w14:textId="7EAB1EAB" w:rsidR="00EA04F9" w:rsidRPr="00647FA7" w:rsidRDefault="00A73256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drawing>
          <wp:inline distT="0" distB="0" distL="0" distR="0" wp14:anchorId="4A01D823" wp14:editId="61B427DE">
            <wp:extent cx="5223093" cy="508229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69" cy="509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5467" w14:textId="312DA857" w:rsidR="00A73256" w:rsidRPr="00647FA7" w:rsidRDefault="00A73256" w:rsidP="00DB1FAD">
      <w:pPr>
        <w:ind w:left="0"/>
        <w:rPr>
          <w:rFonts w:ascii="Times New Roman" w:hAnsi="Times New Roman" w:cs="Times New Roman"/>
          <w:noProof/>
        </w:rPr>
      </w:pPr>
    </w:p>
    <w:p w14:paraId="3F9FE0A8" w14:textId="737A58B5" w:rsidR="00CC2F6D" w:rsidRPr="00647FA7" w:rsidRDefault="00CC2F6D" w:rsidP="00DB1FAD">
      <w:pPr>
        <w:ind w:left="0"/>
        <w:rPr>
          <w:rFonts w:ascii="Times New Roman" w:hAnsi="Times New Roman" w:cs="Times New Roman"/>
          <w:noProof/>
        </w:rPr>
      </w:pPr>
    </w:p>
    <w:p w14:paraId="37AA0321" w14:textId="1046C7B5" w:rsidR="00CC2F6D" w:rsidRPr="00647FA7" w:rsidRDefault="00CC2F6D" w:rsidP="00DB1FAD">
      <w:pPr>
        <w:ind w:left="0"/>
        <w:rPr>
          <w:rFonts w:ascii="Times New Roman" w:hAnsi="Times New Roman" w:cs="Times New Roman"/>
          <w:noProof/>
        </w:rPr>
      </w:pPr>
    </w:p>
    <w:p w14:paraId="06681F82" w14:textId="638D6CE8" w:rsidR="00CC2F6D" w:rsidRPr="00647FA7" w:rsidRDefault="00CC2F6D" w:rsidP="00DB1FAD">
      <w:pPr>
        <w:ind w:left="0"/>
        <w:rPr>
          <w:rFonts w:ascii="Times New Roman" w:hAnsi="Times New Roman" w:cs="Times New Roman"/>
          <w:noProof/>
        </w:rPr>
      </w:pPr>
    </w:p>
    <w:p w14:paraId="4397E057" w14:textId="34863E33" w:rsidR="00CC2F6D" w:rsidRPr="00647FA7" w:rsidRDefault="00CC2F6D" w:rsidP="00DB1FAD">
      <w:pPr>
        <w:ind w:left="0"/>
        <w:rPr>
          <w:rFonts w:ascii="Times New Roman" w:hAnsi="Times New Roman" w:cs="Times New Roman"/>
          <w:noProof/>
        </w:rPr>
      </w:pPr>
    </w:p>
    <w:p w14:paraId="1D0D0724" w14:textId="77777777" w:rsidR="00CC2F6D" w:rsidRPr="00647FA7" w:rsidRDefault="00CC2F6D" w:rsidP="00DB1FAD">
      <w:pPr>
        <w:ind w:left="0"/>
        <w:rPr>
          <w:rFonts w:ascii="Times New Roman" w:hAnsi="Times New Roman" w:cs="Times New Roman"/>
          <w:noProof/>
        </w:rPr>
      </w:pPr>
    </w:p>
    <w:p w14:paraId="5A9F3B54" w14:textId="14B5D219" w:rsidR="00EA04F9" w:rsidRPr="00647FA7" w:rsidRDefault="00CC2F6D" w:rsidP="00EA04F9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LAB</w:t>
      </w:r>
      <w:r w:rsidR="00EA04F9"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2</w:t>
      </w:r>
    </w:p>
    <w:p w14:paraId="6DE7D867" w14:textId="1C7650F2" w:rsidR="00EA04F9" w:rsidRPr="00647FA7" w:rsidRDefault="00EA04F9" w:rsidP="00CD02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>Monoalphabetic Cipher</w:t>
      </w:r>
    </w:p>
    <w:p w14:paraId="208F7AC7" w14:textId="020C1FAC" w:rsidR="00EA04F9" w:rsidRPr="00647FA7" w:rsidRDefault="00EA04F9" w:rsidP="00745230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67CDD8E" w14:textId="77777777" w:rsidR="00EA04F9" w:rsidRPr="00647FA7" w:rsidRDefault="00EA04F9" w:rsidP="00EA04F9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Key:</w:t>
      </w:r>
    </w:p>
    <w:p w14:paraId="4F4C4EB3" w14:textId="77777777" w:rsidR="00EA04F9" w:rsidRPr="00647FA7" w:rsidRDefault="00EA04F9" w:rsidP="00EA04F9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Plain: a b c d e f g h Ijklmnopq r s t u v w x y z</w:t>
      </w:r>
    </w:p>
    <w:p w14:paraId="448BD488" w14:textId="34FB9CE9" w:rsidR="00EA04F9" w:rsidRPr="00647FA7" w:rsidRDefault="00EA04F9" w:rsidP="000026B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Cipher: DKVQFIBJWPESCXHTMYAUOLRGZN</w:t>
      </w:r>
    </w:p>
    <w:p w14:paraId="29F489EA" w14:textId="77777777" w:rsidR="00EA04F9" w:rsidRPr="00647FA7" w:rsidRDefault="00EA04F9" w:rsidP="00EA04F9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Plaintext: if we wish to replace letters</w:t>
      </w:r>
    </w:p>
    <w:p w14:paraId="2627AF1A" w14:textId="425E6008" w:rsidR="00EA04F9" w:rsidRPr="00647FA7" w:rsidRDefault="00EA04F9" w:rsidP="00EA04F9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Ciphertext: WI RF RWAJ UH YFTSDVF SFUUFYA</w:t>
      </w:r>
    </w:p>
    <w:p w14:paraId="3996F344" w14:textId="6EFF41CE" w:rsidR="00F8420A" w:rsidRPr="00647FA7" w:rsidRDefault="00F8420A" w:rsidP="00EA04F9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18C6E53" w14:textId="22F652D9" w:rsidR="00F8420A" w:rsidRPr="00647FA7" w:rsidRDefault="00F8420A" w:rsidP="00EA04F9">
      <w:pPr>
        <w:pStyle w:val="ListParagraph"/>
        <w:ind w:left="432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47FA7">
        <w:rPr>
          <w:rFonts w:ascii="Times New Roman" w:hAnsi="Times New Roman" w:cs="Times New Roman"/>
          <w:b/>
          <w:bCs/>
          <w:noProof/>
          <w:sz w:val="28"/>
          <w:szCs w:val="28"/>
        </w:rPr>
        <w:t>Quiz:</w:t>
      </w:r>
    </w:p>
    <w:p w14:paraId="1B4084FE" w14:textId="77777777" w:rsidR="00F8420A" w:rsidRPr="00647FA7" w:rsidRDefault="00F8420A" w:rsidP="00F8420A">
      <w:pPr>
        <w:pStyle w:val="ListParagraph"/>
        <w:ind w:left="43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1) Explain Monoalphabetic cipher.</w:t>
      </w:r>
    </w:p>
    <w:p w14:paraId="153ACB4F" w14:textId="77777777" w:rsidR="00F8420A" w:rsidRPr="00647FA7" w:rsidRDefault="00F8420A" w:rsidP="00F8420A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Monoalphabetic cipher is an improvement over caesar cipher. In this cipher each letter has</w:t>
      </w:r>
    </w:p>
    <w:p w14:paraId="0B9650AC" w14:textId="77777777" w:rsidR="00F8420A" w:rsidRPr="00647FA7" w:rsidRDefault="00F8420A" w:rsidP="00F8420A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 defined alphabet and it is assigned to it in every occurrence. Like</w:t>
      </w:r>
    </w:p>
    <w:p w14:paraId="20A18817" w14:textId="77777777" w:rsidR="00F8420A" w:rsidRPr="00647FA7" w:rsidRDefault="00F8420A" w:rsidP="00F8420A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QWERTYUIOPASDFGHJKLZXCVBNM key is assigned to</w:t>
      </w:r>
    </w:p>
    <w:p w14:paraId="6FEE9745" w14:textId="6D4B78B9" w:rsidR="00F8420A" w:rsidRPr="00647FA7" w:rsidRDefault="00F8420A" w:rsidP="00F8420A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ABCDEFGHIJKLMNOPQRSTUVWXYZ</w:t>
      </w:r>
    </w:p>
    <w:p w14:paraId="03633611" w14:textId="77777777" w:rsidR="00F159A9" w:rsidRPr="00647FA7" w:rsidRDefault="00F159A9" w:rsidP="00F8420A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ED52380" w14:textId="186B4857" w:rsidR="00F8420A" w:rsidRPr="00647FA7" w:rsidRDefault="00F8420A" w:rsidP="00F8420A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So Hello world becomes URAAF VFKAE</w:t>
      </w:r>
    </w:p>
    <w:p w14:paraId="66C2E24F" w14:textId="332AC338" w:rsidR="00F8420A" w:rsidRPr="00647FA7" w:rsidRDefault="00F8420A" w:rsidP="00F8420A">
      <w:pPr>
        <w:pStyle w:val="ListParagraph"/>
        <w:ind w:left="432"/>
        <w:rPr>
          <w:rFonts w:ascii="Times New Roman" w:hAnsi="Times New Roman" w:cs="Times New Roman"/>
          <w:b/>
          <w:bCs/>
          <w:noProof/>
        </w:rPr>
      </w:pPr>
    </w:p>
    <w:p w14:paraId="4D49609A" w14:textId="77777777" w:rsidR="00E400AA" w:rsidRPr="00647FA7" w:rsidRDefault="00E400AA" w:rsidP="00F8420A">
      <w:pPr>
        <w:pStyle w:val="ListParagraph"/>
        <w:ind w:left="43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2)</w:t>
      </w:r>
      <w:r w:rsidRPr="00647FA7">
        <w:rPr>
          <w:rFonts w:ascii="Times New Roman" w:hAnsi="Times New Roman" w:cs="Times New Roman"/>
          <w:b/>
          <w:bCs/>
          <w:noProof/>
        </w:rPr>
        <w:tab/>
        <w:t xml:space="preserve">Justify why the Monoalphabetic cipher is more secure than the Caesar cipher. </w:t>
      </w:r>
    </w:p>
    <w:p w14:paraId="0A901650" w14:textId="130BE278" w:rsidR="00E400AA" w:rsidRPr="00647FA7" w:rsidRDefault="00E400AA" w:rsidP="00F8420A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In a Caesar cipher the possible number of guessing the key is only 25 but in a monoalphabetic cipher, It’s 26!. So to avoid brute force attack, a monoalphabetic cipher is more secure than a caesar cipher.</w:t>
      </w:r>
    </w:p>
    <w:p w14:paraId="49FBC5FF" w14:textId="5AE7AE83" w:rsidR="00E400AA" w:rsidRPr="00647FA7" w:rsidRDefault="00E400AA" w:rsidP="00F8420A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51EC07E" w14:textId="30A8264D" w:rsidR="00E400AA" w:rsidRPr="00647FA7" w:rsidRDefault="00E400AA" w:rsidP="00F8420A">
      <w:pPr>
        <w:pStyle w:val="ListParagraph"/>
        <w:ind w:left="43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3)</w:t>
      </w:r>
      <w:r w:rsidRPr="00647FA7">
        <w:rPr>
          <w:rFonts w:ascii="Times New Roman" w:hAnsi="Times New Roman" w:cs="Times New Roman"/>
          <w:b/>
          <w:bCs/>
          <w:noProof/>
        </w:rPr>
        <w:tab/>
        <w:t>Create your key and convert following sentence in to cipher text</w:t>
      </w:r>
    </w:p>
    <w:tbl>
      <w:tblPr>
        <w:tblStyle w:val="TableGrid0"/>
        <w:tblW w:w="9360" w:type="dxa"/>
        <w:tblInd w:w="1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6402E0" w:rsidRPr="00647FA7" w14:paraId="622F0462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43FBF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A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258E2A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Q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CBC8E2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I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E667F5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Z</w:t>
            </w:r>
          </w:p>
        </w:tc>
      </w:tr>
      <w:tr w:rsidR="006402E0" w:rsidRPr="00647FA7" w14:paraId="06278750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C81066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B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29E901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A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DC9DF0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W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A3BA1B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C</w:t>
            </w:r>
          </w:p>
        </w:tc>
      </w:tr>
      <w:tr w:rsidR="006402E0" w:rsidRPr="00647FA7" w14:paraId="20144122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7EB1F3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C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7D7F5B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Z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8BBC3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D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09B57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B</w:t>
            </w:r>
          </w:p>
        </w:tc>
      </w:tr>
      <w:tr w:rsidR="006402E0" w:rsidRPr="00647FA7" w14:paraId="0EE19A36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1377BD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D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E564F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W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5EAF92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J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82401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M</w:t>
            </w:r>
          </w:p>
        </w:tc>
      </w:tr>
      <w:tr w:rsidR="006402E0" w:rsidRPr="00647FA7" w14:paraId="25CE56CD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E5B3A6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E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29E3B0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S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109E7F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Q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9D3386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N</w:t>
            </w:r>
          </w:p>
        </w:tc>
      </w:tr>
      <w:tr w:rsidR="006402E0" w:rsidRPr="00647FA7" w14:paraId="1BB1AF63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E4B602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F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276C21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X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6BFC2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P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B4B5DC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V</w:t>
            </w:r>
          </w:p>
        </w:tc>
      </w:tr>
      <w:tr w:rsidR="006402E0" w:rsidRPr="00647FA7" w14:paraId="34A9DDCB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A2231D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G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29C137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E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E61EDE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E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3AF3DB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X</w:t>
            </w:r>
          </w:p>
        </w:tc>
      </w:tr>
      <w:tr w:rsidR="006402E0" w:rsidRPr="00647FA7" w14:paraId="2ABB39F2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AE884A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H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AF6D0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D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F67FFC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U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98A33C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A</w:t>
            </w:r>
          </w:p>
        </w:tc>
      </w:tr>
      <w:tr w:rsidR="006402E0" w:rsidRPr="00647FA7" w14:paraId="1E961D33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AACA35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I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1C568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C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305BDF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F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416A41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D</w:t>
            </w:r>
          </w:p>
        </w:tc>
      </w:tr>
      <w:tr w:rsidR="006402E0" w:rsidRPr="00647FA7" w14:paraId="3C1D107B" w14:textId="77777777" w:rsidTr="00D90755">
        <w:trPr>
          <w:trHeight w:val="44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B025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J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5DB7B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R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2051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H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9B2CD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G</w:t>
            </w:r>
          </w:p>
        </w:tc>
      </w:tr>
      <w:tr w:rsidR="006402E0" w:rsidRPr="00647FA7" w14:paraId="5968A6CC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E066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K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7FDA6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F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AA28B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R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A9527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J</w:t>
            </w:r>
          </w:p>
        </w:tc>
      </w:tr>
      <w:tr w:rsidR="006402E0" w:rsidRPr="00647FA7" w14:paraId="300A930F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3D1B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L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0A7F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V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81301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Y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05A0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L</w:t>
            </w:r>
          </w:p>
        </w:tc>
      </w:tr>
      <w:tr w:rsidR="006402E0" w:rsidRPr="00647FA7" w14:paraId="67C59B08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86850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lastRenderedPageBreak/>
              <w:t>M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691F0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T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98BF7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T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B4C29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K</w:t>
            </w:r>
          </w:p>
        </w:tc>
      </w:tr>
      <w:tr w:rsidR="006402E0" w:rsidRPr="00647FA7" w14:paraId="164F50AE" w14:textId="77777777" w:rsidTr="00D90755">
        <w:trPr>
          <w:trHeight w:val="48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D96F7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957E0D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G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116216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A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ECA3A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H</w:t>
            </w:r>
          </w:p>
        </w:tc>
      </w:tr>
      <w:tr w:rsidR="006402E0" w:rsidRPr="00647FA7" w14:paraId="5F0079D7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D6E53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O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24968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B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F4BD9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L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FDB473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F</w:t>
            </w:r>
          </w:p>
        </w:tc>
      </w:tr>
      <w:tr w:rsidR="006402E0" w:rsidRPr="00647FA7" w14:paraId="4AB35CFF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4F13AF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P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B2ED99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Y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51FC4B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Z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48B0CC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S</w:t>
            </w:r>
          </w:p>
        </w:tc>
      </w:tr>
      <w:tr w:rsidR="006402E0" w:rsidRPr="00647FA7" w14:paraId="64B031A8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038923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Q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B0F023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H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F9422F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C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6CEC40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Q</w:t>
            </w:r>
          </w:p>
        </w:tc>
      </w:tr>
      <w:tr w:rsidR="006402E0" w:rsidRPr="00647FA7" w14:paraId="32928897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6DF523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R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622A43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FC316A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X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00B0FC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E</w:t>
            </w:r>
          </w:p>
        </w:tc>
      </w:tr>
      <w:tr w:rsidR="006402E0" w:rsidRPr="00647FA7" w14:paraId="7196D3A4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8EE8EA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S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8A2D9B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U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04498F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S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86B9E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T</w:t>
            </w:r>
          </w:p>
        </w:tc>
      </w:tr>
      <w:tr w:rsidR="006402E0" w:rsidRPr="00647FA7" w14:paraId="25326842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423D07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T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2C1887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J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B5A47E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K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74717D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U</w:t>
            </w:r>
          </w:p>
        </w:tc>
      </w:tr>
      <w:tr w:rsidR="006402E0" w:rsidRPr="00647FA7" w14:paraId="1EB4E0AC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D66706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U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3B09C0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M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F1E9E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M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A75D59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O</w:t>
            </w:r>
          </w:p>
        </w:tc>
      </w:tr>
      <w:tr w:rsidR="006402E0" w:rsidRPr="00647FA7" w14:paraId="3F2E5C34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1BE8F3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V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C46A2C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I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2A0729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B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615608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P</w:t>
            </w:r>
          </w:p>
        </w:tc>
      </w:tr>
      <w:tr w:rsidR="006402E0" w:rsidRPr="00647FA7" w14:paraId="689004AE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9414EC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W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F3A05C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K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5BE8BA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FBF26C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I</w:t>
            </w:r>
          </w:p>
        </w:tc>
      </w:tr>
      <w:tr w:rsidR="006402E0" w:rsidRPr="00647FA7" w14:paraId="4AB9DF47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10735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X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2561D7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O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27468D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V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CA7A12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Y</w:t>
            </w:r>
          </w:p>
        </w:tc>
      </w:tr>
      <w:tr w:rsidR="006402E0" w:rsidRPr="00647FA7" w14:paraId="367733C2" w14:textId="77777777" w:rsidTr="00D90755">
        <w:trPr>
          <w:trHeight w:val="44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77F5B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Y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DBAB9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L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11DED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P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5FB51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R</w:t>
            </w:r>
          </w:p>
        </w:tc>
      </w:tr>
      <w:tr w:rsidR="006402E0" w:rsidRPr="00647FA7" w14:paraId="705C199A" w14:textId="77777777" w:rsidTr="00D90755">
        <w:trPr>
          <w:trHeight w:val="46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097172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Z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1DF56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P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18D34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F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C2EF1E" w14:textId="77777777" w:rsidR="006402E0" w:rsidRPr="00647FA7" w:rsidRDefault="006402E0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434343"/>
                <w:sz w:val="20"/>
              </w:rPr>
              <w:t>W</w:t>
            </w:r>
          </w:p>
        </w:tc>
      </w:tr>
    </w:tbl>
    <w:p w14:paraId="3DD2278C" w14:textId="76085616" w:rsidR="006402E0" w:rsidRPr="00647FA7" w:rsidRDefault="006402E0" w:rsidP="00F8420A">
      <w:pPr>
        <w:pStyle w:val="ListParagraph"/>
        <w:ind w:left="432"/>
        <w:rPr>
          <w:rFonts w:ascii="Times New Roman" w:hAnsi="Times New Roman" w:cs="Times New Roman"/>
          <w:b/>
          <w:bCs/>
          <w:noProof/>
        </w:rPr>
      </w:pPr>
    </w:p>
    <w:p w14:paraId="1895EF05" w14:textId="77777777" w:rsidR="006402E0" w:rsidRPr="00647FA7" w:rsidRDefault="006402E0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a.</w:t>
      </w:r>
      <w:r w:rsidRPr="00647FA7">
        <w:rPr>
          <w:rFonts w:ascii="Times New Roman" w:hAnsi="Times New Roman" w:cs="Times New Roman"/>
          <w:noProof/>
        </w:rPr>
        <w:tab/>
        <w:t>A quick brown fox jump over the lazy dog</w:t>
      </w:r>
    </w:p>
    <w:p w14:paraId="4AFF4E89" w14:textId="1CE82148" w:rsidR="006402E0" w:rsidRPr="00647FA7" w:rsidRDefault="006402E0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ANS: Q HMCZF ANBKG XBO RMTY BISN JDS VQPL WBE</w:t>
      </w:r>
    </w:p>
    <w:p w14:paraId="10518A38" w14:textId="77777777" w:rsidR="006402E0" w:rsidRPr="00647FA7" w:rsidRDefault="006402E0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3F74AEB1" w14:textId="77777777" w:rsidR="006402E0" w:rsidRPr="00647FA7" w:rsidRDefault="006402E0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b.</w:t>
      </w:r>
      <w:r w:rsidRPr="00647FA7">
        <w:rPr>
          <w:rFonts w:ascii="Times New Roman" w:hAnsi="Times New Roman" w:cs="Times New Roman"/>
          <w:noProof/>
        </w:rPr>
        <w:tab/>
        <w:t>I am student of vvp engg college</w:t>
      </w:r>
    </w:p>
    <w:p w14:paraId="7A5E9CBB" w14:textId="23304FA0" w:rsidR="006402E0" w:rsidRPr="00647FA7" w:rsidRDefault="006402E0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ANS: F IT SKMJQAK LP BBZ QAEE DLYYQEQ</w:t>
      </w:r>
    </w:p>
    <w:p w14:paraId="0F6B7955" w14:textId="77777777" w:rsidR="006402E0" w:rsidRPr="00647FA7" w:rsidRDefault="006402E0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AAFA95F" w14:textId="77777777" w:rsidR="006402E0" w:rsidRPr="00647FA7" w:rsidRDefault="006402E0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c.</w:t>
      </w:r>
      <w:r w:rsidRPr="00647FA7">
        <w:rPr>
          <w:rFonts w:ascii="Times New Roman" w:hAnsi="Times New Roman" w:cs="Times New Roman"/>
          <w:noProof/>
        </w:rPr>
        <w:tab/>
        <w:t>Gandhinagar is capital of gujarat</w:t>
      </w:r>
    </w:p>
    <w:p w14:paraId="38DB8241" w14:textId="6EA90DA9" w:rsidR="006402E0" w:rsidRPr="00647FA7" w:rsidRDefault="006402E0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ANS: XZHMADHZXZE DT BZSDUZL FV XOGZEZU</w:t>
      </w:r>
    </w:p>
    <w:p w14:paraId="667DEFAC" w14:textId="08608D41" w:rsidR="00D9464B" w:rsidRPr="00647FA7" w:rsidRDefault="00D9464B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7B179C13" w14:textId="4668C0FF" w:rsidR="00D9464B" w:rsidRPr="00647FA7" w:rsidRDefault="00D9464B" w:rsidP="006402E0">
      <w:pPr>
        <w:pStyle w:val="ListParagraph"/>
        <w:ind w:left="43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Code:</w:t>
      </w:r>
    </w:p>
    <w:p w14:paraId="55EC8EA5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 &lt;bits/stdc++.h&gt;</w:t>
      </w:r>
    </w:p>
    <w:p w14:paraId="6F293D1C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using namespace std;</w:t>
      </w:r>
    </w:p>
    <w:p w14:paraId="1C1A4DF7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unordered_map&lt;char,char&gt; hashMap;</w:t>
      </w:r>
    </w:p>
    <w:p w14:paraId="382DBAB2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4D6020D2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string encrypt(string msg)</w:t>
      </w:r>
    </w:p>
    <w:p w14:paraId="7BD7F02D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{</w:t>
      </w:r>
    </w:p>
    <w:p w14:paraId="2625F106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string ciphertext;</w:t>
      </w:r>
    </w:p>
    <w:p w14:paraId="189C44A1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for(int i=0; i&lt;msg.size(); i++)</w:t>
      </w:r>
    </w:p>
    <w:p w14:paraId="3E0198F9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{</w:t>
      </w:r>
    </w:p>
    <w:p w14:paraId="5E56630B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ciphertext.push_back(hashMap[msg[i]]);</w:t>
      </w:r>
    </w:p>
    <w:p w14:paraId="33228DFD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}</w:t>
      </w:r>
    </w:p>
    <w:p w14:paraId="4FADF974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</w:t>
      </w:r>
    </w:p>
    <w:p w14:paraId="6047A91C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return ciphertext;</w:t>
      </w:r>
    </w:p>
    <w:p w14:paraId="382F8C6F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t>}</w:t>
      </w:r>
    </w:p>
    <w:p w14:paraId="132B626E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26BE337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string decrypt(string msg)</w:t>
      </w:r>
    </w:p>
    <w:p w14:paraId="7FF872DE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{</w:t>
      </w:r>
    </w:p>
    <w:p w14:paraId="795BB033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string plaintext;</w:t>
      </w:r>
    </w:p>
    <w:p w14:paraId="4D83878B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for(int i=0; i&lt;msg.size(); i++)</w:t>
      </w:r>
    </w:p>
    <w:p w14:paraId="49F3B271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{</w:t>
      </w:r>
    </w:p>
    <w:p w14:paraId="251175D0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plaintext.push_back(hashMap[msg[i]]);</w:t>
      </w:r>
    </w:p>
    <w:p w14:paraId="29E18175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}</w:t>
      </w:r>
    </w:p>
    <w:p w14:paraId="4B3037A0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</w:t>
      </w:r>
    </w:p>
    <w:p w14:paraId="13D2D1F7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return plaintext;</w:t>
      </w:r>
    </w:p>
    <w:p w14:paraId="19CDA63B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016EF370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87DC68A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void hashFn(string a, string b)</w:t>
      </w:r>
    </w:p>
    <w:p w14:paraId="2C364E1D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{</w:t>
      </w:r>
    </w:p>
    <w:p w14:paraId="3A5F736F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hashMap.clear();</w:t>
      </w:r>
    </w:p>
    <w:p w14:paraId="7ADC30B1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for(int i=0; i&lt;a.size(); i++)</w:t>
      </w:r>
    </w:p>
    <w:p w14:paraId="6C44E3D8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{</w:t>
      </w:r>
    </w:p>
    <w:p w14:paraId="29E5C4E4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hashMap.insert(make_pair(a[i],b[i]));</w:t>
      </w:r>
    </w:p>
    <w:p w14:paraId="6EBF1633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}</w:t>
      </w:r>
    </w:p>
    <w:p w14:paraId="33C38549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6EDD0494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30059169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int main() </w:t>
      </w:r>
    </w:p>
    <w:p w14:paraId="60A8357F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{</w:t>
      </w:r>
    </w:p>
    <w:p w14:paraId="30192680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alphabet = "abcdefghijklmnopqrstuvwxyz";</w:t>
      </w:r>
    </w:p>
    <w:p w14:paraId="4FE6BC6A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substitution = "qwertyuiopasdfghjklzxcvbnm";</w:t>
      </w:r>
    </w:p>
    <w:p w14:paraId="61D70606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msg = "absdhj";</w:t>
      </w:r>
    </w:p>
    <w:p w14:paraId="110EF404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</w:t>
      </w:r>
    </w:p>
    <w:p w14:paraId="05B3FD25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hashFn(alphabet, substitution);</w:t>
      </w:r>
    </w:p>
    <w:p w14:paraId="6503370D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</w:t>
      </w:r>
    </w:p>
    <w:p w14:paraId="4763D9EB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cipher = encrypt(msg);</w:t>
      </w:r>
    </w:p>
    <w:p w14:paraId="5CABF14C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cout&lt;&lt;"Encrypted Cipher Text: "&lt;&lt;cipher&lt;&lt;endl;</w:t>
      </w:r>
    </w:p>
    <w:p w14:paraId="4B54E426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</w:t>
      </w:r>
    </w:p>
    <w:p w14:paraId="12C16318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hashFn(substitution, alphabet);</w:t>
      </w:r>
    </w:p>
    <w:p w14:paraId="200348AB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plain = decrypt(cipher);</w:t>
      </w:r>
    </w:p>
    <w:p w14:paraId="39077D65" w14:textId="77777777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cout&lt;&lt;"Decrypted Plain Text: "&lt;&lt;plain&lt;&lt;endl;</w:t>
      </w:r>
    </w:p>
    <w:p w14:paraId="2C72E3BA" w14:textId="2DB57A61" w:rsidR="00925CC3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2624B288" w14:textId="68E1D655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3AE86D4C" w14:textId="472438CD" w:rsidR="00D9464B" w:rsidRPr="00647FA7" w:rsidRDefault="005D0636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34A363" wp14:editId="50F18DEC">
            <wp:extent cx="5387340" cy="46380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56" cy="46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957B" w14:textId="2C5565B5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632B88F3" w14:textId="50BC08D4" w:rsidR="00D9464B" w:rsidRPr="00647FA7" w:rsidRDefault="00D9464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8AB8521" w14:textId="471F3434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3229A57" w14:textId="3187C137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400C2B01" w14:textId="2DDA9EE7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370EE015" w14:textId="50B74923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227DB6CF" w14:textId="4BDAD6AD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256A7C85" w14:textId="0137D3B6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5C194FA" w14:textId="7E7D2CEF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2331CAA2" w14:textId="48375B6E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EBB55BE" w14:textId="43D51824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610BE6CE" w14:textId="20A262DA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0B6FBE5" w14:textId="56EA4A98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753C9137" w14:textId="2F9BEFAE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C46B411" w14:textId="0F769917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3DBC193" w14:textId="309E036A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38F5B946" w14:textId="5DDE7EBC" w:rsidR="00CA3FAB" w:rsidRPr="00647FA7" w:rsidRDefault="00CA3FAB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3BB0D0A2" w14:textId="0940A4A1" w:rsidR="005E140D" w:rsidRPr="00647FA7" w:rsidRDefault="005E140D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FF87CCC" w14:textId="4AD85C73" w:rsidR="005E140D" w:rsidRPr="00647FA7" w:rsidRDefault="005E140D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695F8669" w14:textId="10B453CC" w:rsidR="005E140D" w:rsidRPr="00647FA7" w:rsidRDefault="005E140D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70FF70EE" w14:textId="77777777" w:rsidR="005E140D" w:rsidRPr="00647FA7" w:rsidRDefault="005E140D" w:rsidP="00D9464B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C8E0A8F" w14:textId="3C74D727" w:rsidR="00925CC3" w:rsidRPr="00647FA7" w:rsidRDefault="00F52098" w:rsidP="00925CC3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LAB</w:t>
      </w:r>
      <w:r w:rsidR="00925CC3"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3</w:t>
      </w:r>
    </w:p>
    <w:p w14:paraId="49EE1CAC" w14:textId="7943895E" w:rsidR="00317EDB" w:rsidRPr="00647FA7" w:rsidRDefault="00317EDB" w:rsidP="00CD02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>Vernam Cipher</w:t>
      </w:r>
    </w:p>
    <w:p w14:paraId="2EF9D0A3" w14:textId="40C5CFDC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1BC632F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1) Execute below vernam cipher</w:t>
      </w:r>
    </w:p>
    <w:p w14:paraId="08E91670" w14:textId="710E79DC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5365EF72" w14:textId="4157EA7F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Code:</w:t>
      </w:r>
    </w:p>
    <w:p w14:paraId="555D8079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#include&lt;bits/stdc++.h&gt;</w:t>
      </w:r>
    </w:p>
    <w:p w14:paraId="7F168E73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using namespace std;</w:t>
      </w:r>
    </w:p>
    <w:p w14:paraId="1F63D295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53925AE5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int main(){</w:t>
      </w:r>
    </w:p>
    <w:p w14:paraId="30B5E8F2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t,n,i,j,k,sum=0;</w:t>
      </w:r>
    </w:p>
    <w:p w14:paraId="4DB65904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m;</w:t>
      </w:r>
    </w:p>
    <w:p w14:paraId="6781C4C5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message"&lt;&lt;'\n';</w:t>
      </w:r>
    </w:p>
    <w:p w14:paraId="78669CFE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cin&gt;&gt;m;</w:t>
      </w:r>
    </w:p>
    <w:p w14:paraId="13A1BDE7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key;</w:t>
      </w:r>
    </w:p>
    <w:p w14:paraId="3EFF03AF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key"&lt;&lt;'\n';</w:t>
      </w:r>
    </w:p>
    <w:p w14:paraId="583D3653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cin&gt;&gt;key;</w:t>
      </w:r>
    </w:p>
    <w:p w14:paraId="3F5A019E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mod = key.size();</w:t>
      </w:r>
    </w:p>
    <w:p w14:paraId="7AFCE0B6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j=0;</w:t>
      </w:r>
    </w:p>
    <w:p w14:paraId="5245AFE9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for(i=key.size();i&lt;m.size();i++){</w:t>
      </w:r>
    </w:p>
    <w:p w14:paraId="567A58FB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key+=key[j%mod];</w:t>
      </w:r>
    </w:p>
    <w:p w14:paraId="2EB47F22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j++;</w:t>
      </w:r>
    </w:p>
    <w:p w14:paraId="5D7E0F0C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48141514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ans="";</w:t>
      </w:r>
    </w:p>
    <w:p w14:paraId="45797250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for(i=0;i&lt;m.size();i++){</w:t>
      </w:r>
    </w:p>
    <w:p w14:paraId="5F233CEE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ans += (key[i]-'A'+m[i]-'A')%26+'A';</w:t>
      </w:r>
    </w:p>
    <w:p w14:paraId="65E55671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2A32210B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cout&lt;&lt;"Encrypted message: "&lt;&lt;ans&lt;&lt;'\n';</w:t>
      </w:r>
    </w:p>
    <w:p w14:paraId="602A5D5D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</w:t>
      </w:r>
    </w:p>
    <w:p w14:paraId="544CA5BB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return 0;</w:t>
      </w:r>
    </w:p>
    <w:p w14:paraId="64CBEE8A" w14:textId="2D873C1A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38198105" w14:textId="77777777" w:rsidR="00E11340" w:rsidRPr="00647FA7" w:rsidRDefault="00E11340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55A93847" w14:textId="5CBA22EC" w:rsidR="005D0636" w:rsidRPr="00647FA7" w:rsidRDefault="005D0636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9D357B" wp14:editId="5DF9DF84">
            <wp:extent cx="4955526" cy="447268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351" cy="448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9205" w14:textId="3B20C54D" w:rsidR="00FE2736" w:rsidRPr="00647FA7" w:rsidRDefault="00FE2736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733DDBA2" w14:textId="771D1F79" w:rsidR="00FE2736" w:rsidRPr="00647FA7" w:rsidRDefault="00FE2736" w:rsidP="00317EDB">
      <w:pPr>
        <w:pStyle w:val="ListParagraph"/>
        <w:ind w:left="79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EX:</w:t>
      </w:r>
    </w:p>
    <w:p w14:paraId="39431DAF" w14:textId="77777777" w:rsidR="00FE2736" w:rsidRPr="00647FA7" w:rsidRDefault="00FE2736" w:rsidP="00FE2736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Plain Text : vernamcipher </w:t>
      </w:r>
    </w:p>
    <w:p w14:paraId="5ED683C3" w14:textId="77777777" w:rsidR="00FE2736" w:rsidRPr="00647FA7" w:rsidRDefault="00FE2736" w:rsidP="00FE2736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Key : kjendathoper</w:t>
      </w:r>
    </w:p>
    <w:p w14:paraId="70F4DA8F" w14:textId="06FBB391" w:rsidR="00317EDB" w:rsidRPr="00647FA7" w:rsidRDefault="00FE2736" w:rsidP="00FE2736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 : RZHMPYHBPIUU</w:t>
      </w:r>
    </w:p>
    <w:p w14:paraId="75BE2360" w14:textId="77777777" w:rsidR="00A63951" w:rsidRPr="00647FA7" w:rsidRDefault="00A63951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44458736" w14:textId="695EB28E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2) Decrypt below vernam cipher</w:t>
      </w:r>
    </w:p>
    <w:p w14:paraId="5C4D9AC9" w14:textId="28380B4E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09167399" w14:textId="7C718C24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/>
          <w:noProof/>
        </w:rPr>
      </w:pPr>
      <w:r w:rsidRPr="00647FA7">
        <w:rPr>
          <w:rFonts w:ascii="Times New Roman" w:hAnsi="Times New Roman" w:cs="Times New Roman"/>
          <w:b/>
          <w:noProof/>
        </w:rPr>
        <w:t>Code:</w:t>
      </w:r>
    </w:p>
    <w:p w14:paraId="24A0B939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>#include&lt;bits/stdc++.h&gt;</w:t>
      </w:r>
    </w:p>
    <w:p w14:paraId="44EE7F52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>using namespace std;</w:t>
      </w:r>
    </w:p>
    <w:p w14:paraId="0C974ECC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</w:p>
    <w:p w14:paraId="23B6B211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>int main(){</w:t>
      </w:r>
    </w:p>
    <w:p w14:paraId="32D9F45E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int t,n,i,j,k,sum=0;</w:t>
      </w:r>
    </w:p>
    <w:p w14:paraId="6E808AD8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string m;</w:t>
      </w:r>
    </w:p>
    <w:p w14:paraId="545B725C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cout&lt;&lt;"Enter the message"&lt;&lt;'\n';</w:t>
      </w:r>
    </w:p>
    <w:p w14:paraId="533F10DB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cin&gt;&gt;m;</w:t>
      </w:r>
    </w:p>
    <w:p w14:paraId="35768ECE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string key;</w:t>
      </w:r>
    </w:p>
    <w:p w14:paraId="2051483C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cout&lt;&lt;"Enter the key"&lt;&lt;'\n';</w:t>
      </w:r>
    </w:p>
    <w:p w14:paraId="694CDFA4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cin&gt;&gt;key;</w:t>
      </w:r>
    </w:p>
    <w:p w14:paraId="452C791C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int mod = key.size();</w:t>
      </w:r>
    </w:p>
    <w:p w14:paraId="562EFB8A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j=0;</w:t>
      </w:r>
    </w:p>
    <w:p w14:paraId="6374CB33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for(i=key.size();i&lt;m.size();i++){</w:t>
      </w:r>
    </w:p>
    <w:p w14:paraId="12A45D37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lastRenderedPageBreak/>
        <w:t xml:space="preserve">        key+=key[j%mod];</w:t>
      </w:r>
    </w:p>
    <w:p w14:paraId="4698B9DB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    j++;</w:t>
      </w:r>
    </w:p>
    <w:p w14:paraId="6C1EED35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}</w:t>
      </w:r>
    </w:p>
    <w:p w14:paraId="797F049C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string ans="";</w:t>
      </w:r>
    </w:p>
    <w:p w14:paraId="18E0C657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for(i=0;i&lt;m.size();i++){</w:t>
      </w:r>
    </w:p>
    <w:p w14:paraId="0225C037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    ans += (m[i]-key[i]+26)%26+'A';</w:t>
      </w:r>
    </w:p>
    <w:p w14:paraId="7D4BB1D4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}</w:t>
      </w:r>
    </w:p>
    <w:p w14:paraId="5BF20688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cout&lt;&lt;"Decrypted message: "&lt;&lt;ans&lt;&lt;'\n';</w:t>
      </w:r>
    </w:p>
    <w:p w14:paraId="6EF16B31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</w:t>
      </w:r>
    </w:p>
    <w:p w14:paraId="3EAA2432" w14:textId="77777777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 xml:space="preserve">    return 0;</w:t>
      </w:r>
    </w:p>
    <w:p w14:paraId="2B1A4C5F" w14:textId="31447C31" w:rsidR="00317EDB" w:rsidRPr="00647FA7" w:rsidRDefault="00317EDB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  <w:r w:rsidRPr="00647FA7">
        <w:rPr>
          <w:rFonts w:ascii="Times New Roman" w:hAnsi="Times New Roman" w:cs="Times New Roman"/>
          <w:bCs/>
          <w:noProof/>
        </w:rPr>
        <w:t>}</w:t>
      </w:r>
    </w:p>
    <w:p w14:paraId="2B5D30AE" w14:textId="77777777" w:rsidR="00BF5F03" w:rsidRPr="00647FA7" w:rsidRDefault="00BF5F03" w:rsidP="00317EDB">
      <w:pPr>
        <w:pStyle w:val="ListParagraph"/>
        <w:ind w:left="792"/>
        <w:rPr>
          <w:rFonts w:ascii="Times New Roman" w:hAnsi="Times New Roman" w:cs="Times New Roman"/>
          <w:bCs/>
          <w:noProof/>
        </w:rPr>
      </w:pPr>
    </w:p>
    <w:p w14:paraId="18EF8068" w14:textId="5F25A794" w:rsidR="00925CC3" w:rsidRPr="00647FA7" w:rsidRDefault="00317EDB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ab/>
      </w:r>
      <w:r w:rsidR="005D0636" w:rsidRPr="00647FA7">
        <w:rPr>
          <w:rFonts w:ascii="Times New Roman" w:hAnsi="Times New Roman" w:cs="Times New Roman"/>
          <w:noProof/>
        </w:rPr>
        <w:drawing>
          <wp:inline distT="0" distB="0" distL="0" distR="0" wp14:anchorId="50DD0F13" wp14:editId="406849C6">
            <wp:extent cx="5095240" cy="456645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147" cy="45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C9FC" w14:textId="47438DA1" w:rsidR="00D8702A" w:rsidRPr="00647FA7" w:rsidRDefault="00D8702A" w:rsidP="006402E0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59D4577" w14:textId="2DE07985" w:rsidR="00D8702A" w:rsidRPr="00647FA7" w:rsidRDefault="00D8702A" w:rsidP="006402E0">
      <w:pPr>
        <w:pStyle w:val="ListParagraph"/>
        <w:ind w:left="43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EX:</w:t>
      </w:r>
    </w:p>
    <w:p w14:paraId="34982DA8" w14:textId="77777777" w:rsidR="00D8702A" w:rsidRPr="00647FA7" w:rsidRDefault="00D8702A" w:rsidP="00D8702A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Cipher Text : wixksdbeswpthmezkwcusqp</w:t>
      </w:r>
    </w:p>
    <w:p w14:paraId="4D1C5D06" w14:textId="77777777" w:rsidR="00D8702A" w:rsidRPr="00647FA7" w:rsidRDefault="00D8702A" w:rsidP="00D8702A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Key              : tevtuoiwejhbuylkwekmrfl</w:t>
      </w:r>
    </w:p>
    <w:p w14:paraId="17A2B2E5" w14:textId="54298499" w:rsidR="00D8702A" w:rsidRPr="00647FA7" w:rsidRDefault="00D8702A" w:rsidP="00D8702A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 : DECRYPTIONISNOTPOSSIBLE</w:t>
      </w:r>
    </w:p>
    <w:p w14:paraId="6452778E" w14:textId="77777777" w:rsidR="00BF5F03" w:rsidRPr="00647FA7" w:rsidRDefault="00BF5F03" w:rsidP="00620027">
      <w:pPr>
        <w:jc w:val="center"/>
        <w:rPr>
          <w:rFonts w:ascii="Times New Roman" w:hAnsi="Times New Roman" w:cs="Times New Roman"/>
          <w:noProof/>
        </w:rPr>
      </w:pPr>
    </w:p>
    <w:p w14:paraId="77C28549" w14:textId="0F4B7456" w:rsidR="00660D7F" w:rsidRPr="00647FA7" w:rsidRDefault="00660D7F" w:rsidP="00B10B8A">
      <w:pPr>
        <w:ind w:left="0"/>
        <w:rPr>
          <w:rFonts w:ascii="Times New Roman" w:hAnsi="Times New Roman" w:cs="Times New Roman"/>
          <w:noProof/>
        </w:rPr>
      </w:pPr>
    </w:p>
    <w:p w14:paraId="5CBAB805" w14:textId="77777777" w:rsidR="00BB74FB" w:rsidRPr="00647FA7" w:rsidRDefault="00BB74FB" w:rsidP="00B10B8A">
      <w:pPr>
        <w:ind w:left="0"/>
        <w:rPr>
          <w:rFonts w:ascii="Times New Roman" w:hAnsi="Times New Roman" w:cs="Times New Roman"/>
          <w:noProof/>
        </w:rPr>
      </w:pPr>
    </w:p>
    <w:p w14:paraId="11D38426" w14:textId="6C224CEB" w:rsidR="00620027" w:rsidRPr="00647FA7" w:rsidRDefault="00BF5F03" w:rsidP="00620027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LAB</w:t>
      </w:r>
      <w:r w:rsidR="00620027"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4</w:t>
      </w:r>
    </w:p>
    <w:p w14:paraId="0B3F2B3A" w14:textId="6F7F9395" w:rsidR="00620027" w:rsidRPr="00647FA7" w:rsidRDefault="00620027" w:rsidP="00CD02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>Playfair Cipher</w:t>
      </w:r>
    </w:p>
    <w:p w14:paraId="0C4D9F16" w14:textId="77777777" w:rsidR="00620027" w:rsidRPr="00647FA7" w:rsidRDefault="00620027" w:rsidP="00620027">
      <w:pPr>
        <w:pStyle w:val="ListParagraph"/>
        <w:ind w:left="792"/>
        <w:rPr>
          <w:rFonts w:ascii="Times New Roman" w:hAnsi="Times New Roman" w:cs="Times New Roman"/>
          <w:b/>
          <w:bCs/>
          <w:noProof/>
        </w:rPr>
      </w:pPr>
    </w:p>
    <w:p w14:paraId="4CBC928B" w14:textId="77777777" w:rsidR="00620027" w:rsidRPr="00647FA7" w:rsidRDefault="00620027" w:rsidP="00620027">
      <w:pPr>
        <w:ind w:left="432"/>
        <w:rPr>
          <w:rFonts w:ascii="Times New Roman" w:hAnsi="Times New Roman" w:cs="Times New Roman"/>
          <w:noProof/>
          <w:sz w:val="24"/>
          <w:szCs w:val="24"/>
        </w:rPr>
      </w:pPr>
      <w:r w:rsidRPr="00647FA7">
        <w:rPr>
          <w:rFonts w:ascii="Times New Roman" w:hAnsi="Times New Roman" w:cs="Times New Roman"/>
          <w:noProof/>
          <w:sz w:val="24"/>
          <w:szCs w:val="24"/>
        </w:rPr>
        <w:t xml:space="preserve">Plain Text : jazz </w:t>
      </w:r>
    </w:p>
    <w:p w14:paraId="69E93292" w14:textId="429454F2" w:rsidR="00620027" w:rsidRPr="00647FA7" w:rsidRDefault="00620027" w:rsidP="00620027">
      <w:pPr>
        <w:ind w:left="432"/>
        <w:rPr>
          <w:rFonts w:ascii="Times New Roman" w:hAnsi="Times New Roman" w:cs="Times New Roman"/>
          <w:noProof/>
          <w:sz w:val="24"/>
          <w:szCs w:val="24"/>
        </w:rPr>
      </w:pPr>
      <w:r w:rsidRPr="00647FA7">
        <w:rPr>
          <w:rFonts w:ascii="Times New Roman" w:hAnsi="Times New Roman" w:cs="Times New Roman"/>
          <w:noProof/>
          <w:sz w:val="24"/>
          <w:szCs w:val="24"/>
        </w:rPr>
        <w:t>Key : monarchy</w:t>
      </w:r>
    </w:p>
    <w:p w14:paraId="50F2F14E" w14:textId="77777777" w:rsidR="00620027" w:rsidRPr="00647FA7" w:rsidRDefault="00620027" w:rsidP="00620027">
      <w:pPr>
        <w:spacing w:after="46" w:line="266" w:lineRule="auto"/>
        <w:ind w:left="-5" w:firstLine="437"/>
        <w:rPr>
          <w:rFonts w:ascii="Times New Roman" w:hAnsi="Times New Roman" w:cs="Times New Roman"/>
        </w:rPr>
      </w:pPr>
      <w:r w:rsidRPr="00647FA7">
        <w:rPr>
          <w:rFonts w:ascii="Times New Roman" w:eastAsia="Calibri" w:hAnsi="Times New Roman" w:cs="Times New Roman"/>
        </w:rPr>
        <w:t>I/J ARE TOGETHER</w:t>
      </w:r>
    </w:p>
    <w:tbl>
      <w:tblPr>
        <w:tblStyle w:val="TableGrid0"/>
        <w:tblW w:w="9300" w:type="dxa"/>
        <w:tblInd w:w="10" w:type="dxa"/>
        <w:tblCellMar>
          <w:top w:w="1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60"/>
        <w:gridCol w:w="1860"/>
        <w:gridCol w:w="1860"/>
        <w:gridCol w:w="1860"/>
        <w:gridCol w:w="1860"/>
      </w:tblGrid>
      <w:tr w:rsidR="00620027" w:rsidRPr="00647FA7" w14:paraId="50F437FD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2027BD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M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A12E70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O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7F620A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N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E1144A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A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D441FD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R</w:t>
            </w:r>
          </w:p>
        </w:tc>
      </w:tr>
      <w:tr w:rsidR="00620027" w:rsidRPr="00647FA7" w14:paraId="59F4271F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14BDC6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C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C13F1A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H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9EB10C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FAE2B6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B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D859A6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D</w:t>
            </w:r>
          </w:p>
        </w:tc>
      </w:tr>
      <w:tr w:rsidR="00620027" w:rsidRPr="00647FA7" w14:paraId="40F823A0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8DA6CF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44FED0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F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F01A1A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G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26152F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I/J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07B6AF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K</w:t>
            </w:r>
          </w:p>
        </w:tc>
      </w:tr>
      <w:tr w:rsidR="00620027" w:rsidRPr="00647FA7" w14:paraId="595DDF2D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B98FB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L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87F38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P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55D5C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Q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B8058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F7755A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T</w:t>
            </w:r>
          </w:p>
        </w:tc>
      </w:tr>
      <w:tr w:rsidR="00620027" w:rsidRPr="00647FA7" w14:paraId="74C7E287" w14:textId="77777777" w:rsidTr="00D90755">
        <w:trPr>
          <w:trHeight w:val="50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7A741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U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81D4A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V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B86DF6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W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5F3FB0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X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1AFF7B" w14:textId="77777777" w:rsidR="00620027" w:rsidRPr="00647FA7" w:rsidRDefault="00620027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Z</w:t>
            </w:r>
          </w:p>
        </w:tc>
      </w:tr>
    </w:tbl>
    <w:p w14:paraId="4304E863" w14:textId="00424C0A" w:rsidR="00620027" w:rsidRPr="00647FA7" w:rsidRDefault="00620027" w:rsidP="00620027">
      <w:pPr>
        <w:ind w:left="432"/>
        <w:rPr>
          <w:rFonts w:ascii="Times New Roman" w:hAnsi="Times New Roman" w:cs="Times New Roman"/>
          <w:noProof/>
          <w:sz w:val="24"/>
          <w:szCs w:val="24"/>
        </w:rPr>
      </w:pPr>
    </w:p>
    <w:p w14:paraId="650D0D35" w14:textId="77777777" w:rsidR="00336BFC" w:rsidRPr="00647FA7" w:rsidRDefault="00336BFC" w:rsidP="00336BFC">
      <w:pPr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Divide plain texts to two pairs: </w:t>
      </w:r>
    </w:p>
    <w:p w14:paraId="38E26CFD" w14:textId="77777777" w:rsidR="00336BFC" w:rsidRPr="00647FA7" w:rsidRDefault="00336BFC" w:rsidP="00336BFC">
      <w:pPr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jazz =&gt; ja zx zx </w:t>
      </w:r>
    </w:p>
    <w:p w14:paraId="6CCA3D86" w14:textId="77777777" w:rsidR="00336BFC" w:rsidRPr="00647FA7" w:rsidRDefault="00336BFC" w:rsidP="00336BFC">
      <w:pPr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greet =&gt; gr ex et </w:t>
      </w:r>
    </w:p>
    <w:p w14:paraId="29C8C54C" w14:textId="617BFDF3" w:rsidR="00336BFC" w:rsidRPr="00647FA7" w:rsidRDefault="00336BFC" w:rsidP="00336BFC">
      <w:pPr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off =&gt; of fx</w:t>
      </w:r>
    </w:p>
    <w:p w14:paraId="1645BD38" w14:textId="77777777" w:rsidR="00336BFC" w:rsidRPr="00647FA7" w:rsidRDefault="00336BFC" w:rsidP="00336BFC">
      <w:pPr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ja =&gt; sb</w:t>
      </w:r>
    </w:p>
    <w:p w14:paraId="0A6BDD80" w14:textId="6332FC93" w:rsidR="00336BFC" w:rsidRPr="00647FA7" w:rsidRDefault="00336BFC" w:rsidP="00336BFC">
      <w:pPr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In one column then immediate bottom</w:t>
      </w:r>
    </w:p>
    <w:p w14:paraId="343ADBA5" w14:textId="77777777" w:rsidR="00336BFC" w:rsidRPr="00647FA7" w:rsidRDefault="00336BFC" w:rsidP="00336BFC">
      <w:pPr>
        <w:spacing w:after="39" w:line="266" w:lineRule="auto"/>
        <w:ind w:left="-5" w:hanging="10"/>
        <w:rPr>
          <w:rFonts w:ascii="Times New Roman" w:hAnsi="Times New Roman" w:cs="Times New Roman"/>
        </w:rPr>
      </w:pPr>
    </w:p>
    <w:tbl>
      <w:tblPr>
        <w:tblStyle w:val="TableGrid0"/>
        <w:tblW w:w="9300" w:type="dxa"/>
        <w:tblInd w:w="10" w:type="dxa"/>
        <w:tblCellMar>
          <w:top w:w="11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1860"/>
        <w:gridCol w:w="1858"/>
        <w:gridCol w:w="1860"/>
        <w:gridCol w:w="1863"/>
      </w:tblGrid>
      <w:tr w:rsidR="00336BFC" w:rsidRPr="00647FA7" w14:paraId="6241BC24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929E6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M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380A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7CF84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N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52B0ECC5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A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8181B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R</w:t>
            </w:r>
          </w:p>
        </w:tc>
      </w:tr>
      <w:tr w:rsidR="00336BFC" w:rsidRPr="00647FA7" w14:paraId="71938C0F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BA658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C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93BB6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H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4825D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14:paraId="5FCA3467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B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92EC1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D</w:t>
            </w:r>
          </w:p>
        </w:tc>
      </w:tr>
      <w:tr w:rsidR="00336BFC" w:rsidRPr="00647FA7" w14:paraId="638F3877" w14:textId="77777777" w:rsidTr="00D90755">
        <w:trPr>
          <w:trHeight w:val="50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7115A8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58B1C3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F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A8569E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G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vAlign w:val="center"/>
          </w:tcPr>
          <w:p w14:paraId="0F0F9789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I/J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3515B9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K</w:t>
            </w:r>
          </w:p>
        </w:tc>
      </w:tr>
      <w:tr w:rsidR="00336BFC" w:rsidRPr="00647FA7" w14:paraId="371D2688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761A68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L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DFADD9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P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1D1BCC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Q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vAlign w:val="center"/>
          </w:tcPr>
          <w:p w14:paraId="34C04344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S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E15F98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T</w:t>
            </w:r>
          </w:p>
        </w:tc>
      </w:tr>
      <w:tr w:rsidR="00336BFC" w:rsidRPr="00647FA7" w14:paraId="4F082336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5C00DA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U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99960C" w14:textId="77777777" w:rsidR="00336BFC" w:rsidRPr="00647FA7" w:rsidRDefault="00336BFC" w:rsidP="00D90755">
            <w:pPr>
              <w:spacing w:after="0"/>
              <w:ind w:right="20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V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DFEBD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W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C24ADD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X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ECE96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Z</w:t>
            </w:r>
          </w:p>
        </w:tc>
      </w:tr>
    </w:tbl>
    <w:p w14:paraId="063BBCD7" w14:textId="77777777" w:rsidR="00336BFC" w:rsidRPr="00647FA7" w:rsidRDefault="00336BFC" w:rsidP="00336BFC">
      <w:pPr>
        <w:spacing w:after="4" w:line="266" w:lineRule="auto"/>
        <w:ind w:left="-5" w:hanging="10"/>
        <w:rPr>
          <w:rFonts w:ascii="Times New Roman" w:hAnsi="Times New Roman" w:cs="Times New Roman"/>
        </w:rPr>
      </w:pPr>
      <w:r w:rsidRPr="00647FA7">
        <w:rPr>
          <w:rFonts w:ascii="Times New Roman" w:eastAsia="Calibri" w:hAnsi="Times New Roman" w:cs="Times New Roman"/>
        </w:rPr>
        <w:t>xz =&gt; zu</w:t>
      </w:r>
    </w:p>
    <w:p w14:paraId="3CC83F00" w14:textId="77777777" w:rsidR="00336BFC" w:rsidRPr="00647FA7" w:rsidRDefault="00336BFC" w:rsidP="00336BFC">
      <w:pPr>
        <w:spacing w:after="4" w:line="266" w:lineRule="auto"/>
        <w:ind w:left="-5" w:hanging="10"/>
        <w:rPr>
          <w:rFonts w:ascii="Times New Roman" w:hAnsi="Times New Roman" w:cs="Times New Roman"/>
        </w:rPr>
      </w:pPr>
      <w:r w:rsidRPr="00647FA7">
        <w:rPr>
          <w:rFonts w:ascii="Times New Roman" w:eastAsia="Calibri" w:hAnsi="Times New Roman" w:cs="Times New Roman"/>
        </w:rPr>
        <w:t>In case of one row thake immediate right</w:t>
      </w:r>
    </w:p>
    <w:p w14:paraId="6925B3FF" w14:textId="77777777" w:rsidR="00336BFC" w:rsidRPr="00647FA7" w:rsidRDefault="00336BFC" w:rsidP="00336BFC">
      <w:pPr>
        <w:spacing w:after="4" w:line="266" w:lineRule="auto"/>
        <w:ind w:left="-5" w:hanging="10"/>
        <w:rPr>
          <w:rFonts w:ascii="Times New Roman" w:hAnsi="Times New Roman" w:cs="Times New Roman"/>
        </w:rPr>
      </w:pPr>
      <w:r w:rsidRPr="00647FA7">
        <w:rPr>
          <w:rFonts w:ascii="Times New Roman" w:eastAsia="Calibri" w:hAnsi="Times New Roman" w:cs="Times New Roman"/>
        </w:rPr>
        <w:t>All rows and columns  are roundly connected.</w:t>
      </w:r>
    </w:p>
    <w:p w14:paraId="66772509" w14:textId="77777777" w:rsidR="00336BFC" w:rsidRPr="00647FA7" w:rsidRDefault="00336BFC" w:rsidP="00336BFC">
      <w:pPr>
        <w:spacing w:after="0"/>
        <w:ind w:left="-1440" w:right="10658"/>
        <w:rPr>
          <w:rFonts w:ascii="Times New Roman" w:hAnsi="Times New Roman" w:cs="Times New Roman"/>
        </w:rPr>
      </w:pPr>
    </w:p>
    <w:tbl>
      <w:tblPr>
        <w:tblStyle w:val="TableGrid0"/>
        <w:tblW w:w="9300" w:type="dxa"/>
        <w:tblInd w:w="8" w:type="dxa"/>
        <w:tblCellMar>
          <w:top w:w="110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1862"/>
        <w:gridCol w:w="1858"/>
        <w:gridCol w:w="1863"/>
        <w:gridCol w:w="1858"/>
      </w:tblGrid>
      <w:tr w:rsidR="00336BFC" w:rsidRPr="00647FA7" w14:paraId="60954F31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D4BD97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lastRenderedPageBreak/>
              <w:t>M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79EBE0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5AB5AF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N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F8D516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139704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R</w:t>
            </w:r>
          </w:p>
        </w:tc>
      </w:tr>
      <w:tr w:rsidR="00336BFC" w:rsidRPr="00647FA7" w14:paraId="1FF49F6D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0BE35D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C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1E5B72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H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A71D80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Y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237F5B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B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D9A752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D</w:t>
            </w:r>
          </w:p>
        </w:tc>
      </w:tr>
      <w:tr w:rsidR="00336BFC" w:rsidRPr="00647FA7" w14:paraId="73350487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94D9A4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E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6E0F2B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F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48AD00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G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21C4AD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I/J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82D512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K</w:t>
            </w:r>
          </w:p>
        </w:tc>
      </w:tr>
      <w:tr w:rsidR="00336BFC" w:rsidRPr="00647FA7" w14:paraId="7F7BA198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FBABF3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L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005B52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P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BC5506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Q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1680F3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S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FFFF00"/>
              <w:right w:val="single" w:sz="8" w:space="0" w:color="000000"/>
            </w:tcBorders>
            <w:vAlign w:val="center"/>
          </w:tcPr>
          <w:p w14:paraId="435DC5D7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T</w:t>
            </w:r>
          </w:p>
        </w:tc>
      </w:tr>
      <w:tr w:rsidR="00336BFC" w:rsidRPr="00647FA7" w14:paraId="6B8F0F19" w14:textId="77777777" w:rsidTr="00D90755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14:paraId="44F331EA" w14:textId="77777777" w:rsidR="00336BFC" w:rsidRPr="00647FA7" w:rsidRDefault="00336BFC" w:rsidP="00D90755">
            <w:pPr>
              <w:spacing w:after="0"/>
              <w:ind w:right="15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U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EB4DA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V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FCD6AD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W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FFFF00"/>
            </w:tcBorders>
            <w:shd w:val="clear" w:color="auto" w:fill="00FF00"/>
          </w:tcPr>
          <w:p w14:paraId="02C48FA1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</w:rPr>
              <w:t>X</w:t>
            </w:r>
          </w:p>
        </w:tc>
        <w:tc>
          <w:tcPr>
            <w:tcW w:w="1858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00FF00"/>
          </w:tcPr>
          <w:p w14:paraId="49C6D2BA" w14:textId="77777777" w:rsidR="00336BFC" w:rsidRPr="00647FA7" w:rsidRDefault="00336BFC" w:rsidP="00D90755">
            <w:pPr>
              <w:spacing w:after="0"/>
              <w:ind w:right="17"/>
              <w:jc w:val="center"/>
              <w:rPr>
                <w:rFonts w:ascii="Times New Roman" w:hAnsi="Times New Roman" w:cs="Times New Roman"/>
              </w:rPr>
            </w:pPr>
            <w:r w:rsidRPr="00647FA7">
              <w:rPr>
                <w:rFonts w:ascii="Times New Roman" w:eastAsia="Calibri" w:hAnsi="Times New Roman" w:cs="Times New Roman"/>
                <w:color w:val="FFFF00"/>
              </w:rPr>
              <w:t>Z</w:t>
            </w:r>
          </w:p>
        </w:tc>
      </w:tr>
    </w:tbl>
    <w:p w14:paraId="6A4327A4" w14:textId="77777777" w:rsidR="00336BFC" w:rsidRPr="00647FA7" w:rsidRDefault="00336BFC" w:rsidP="00336BFC">
      <w:pPr>
        <w:spacing w:after="0"/>
        <w:ind w:left="150" w:right="-322"/>
        <w:rPr>
          <w:rFonts w:ascii="Times New Roman" w:hAnsi="Times New Roman" w:cs="Times New Roman"/>
        </w:rPr>
      </w:pPr>
      <w:r w:rsidRPr="00647FA7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27221097" wp14:editId="60E32C1F">
                <wp:extent cx="5962650" cy="2903401"/>
                <wp:effectExtent l="0" t="0" r="0" b="0"/>
                <wp:docPr id="17679" name="Group 17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903401"/>
                          <a:chOff x="0" y="0"/>
                          <a:chExt cx="5962650" cy="2903401"/>
                        </a:xfrm>
                      </wpg:grpSpPr>
                      <pic:pic xmlns:pic="http://schemas.openxmlformats.org/drawingml/2006/picture">
                        <pic:nvPicPr>
                          <pic:cNvPr id="650" name="Picture 65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390900" y="0"/>
                            <a:ext cx="2571750" cy="1533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2781300" cy="1457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600200" y="1446076"/>
                            <a:ext cx="2752725" cy="1457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65E3A2" id="Group 17679" o:spid="_x0000_s1026" style="width:469.5pt;height:228.6pt;mso-position-horizontal-relative:char;mso-position-vertical-relative:line" coordsize="59626,290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0" o:spid="_x0000_s1027" type="#_x0000_t75" style="position:absolute;left:33909;width:25717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">
                  <v:imagedata r:id="rId20" o:title=""/>
                </v:shape>
                <v:shape id="Picture 652" o:spid="_x0000_s1028" type="#_x0000_t75" style="position:absolute;top:381;width:27813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">
                  <v:imagedata r:id="rId21" o:title=""/>
                </v:shape>
                <v:shape id="Picture 654" o:spid="_x0000_s1029" type="#_x0000_t75" style="position:absolute;left:16002;top:14460;width:27527;height:1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2D54BEA2" w14:textId="77777777" w:rsidR="00336BFC" w:rsidRPr="00647FA7" w:rsidRDefault="00336BFC" w:rsidP="00336BFC">
      <w:pPr>
        <w:spacing w:after="4" w:line="266" w:lineRule="auto"/>
        <w:ind w:left="370" w:hanging="10"/>
        <w:rPr>
          <w:rFonts w:ascii="Times New Roman" w:hAnsi="Times New Roman" w:cs="Times New Roman"/>
        </w:rPr>
      </w:pPr>
      <w:r w:rsidRPr="00647FA7">
        <w:rPr>
          <w:rFonts w:ascii="Times New Roman" w:eastAsia="Calibri" w:hAnsi="Times New Roman" w:cs="Times New Roman"/>
        </w:rPr>
        <w:t>1) Encrypt following:</w:t>
      </w:r>
    </w:p>
    <w:p w14:paraId="1A6F415C" w14:textId="1D1D1836" w:rsidR="00336BFC" w:rsidRPr="00647FA7" w:rsidRDefault="00336BFC" w:rsidP="00336BFC">
      <w:pPr>
        <w:ind w:left="432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47FA7">
        <w:rPr>
          <w:rFonts w:ascii="Times New Roman" w:hAnsi="Times New Roman" w:cs="Times New Roman"/>
          <w:b/>
          <w:bCs/>
          <w:noProof/>
          <w:sz w:val="24"/>
          <w:szCs w:val="24"/>
        </w:rPr>
        <w:t>Code:</w:t>
      </w:r>
    </w:p>
    <w:p w14:paraId="48498DC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#include&lt;iostream&gt;</w:t>
      </w:r>
    </w:p>
    <w:p w14:paraId="48D1DE6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#include&lt;string&gt;</w:t>
      </w:r>
    </w:p>
    <w:p w14:paraId="364E8CC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#include&lt;vector&gt;</w:t>
      </w:r>
    </w:p>
    <w:p w14:paraId="7E7AB8C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#include&lt;map&gt;</w:t>
      </w:r>
    </w:p>
    <w:p w14:paraId="451097D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using namespace std;</w:t>
      </w:r>
    </w:p>
    <w:p w14:paraId="289F022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int main(){</w:t>
      </w:r>
    </w:p>
    <w:p w14:paraId="7723731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i,j,k,n;</w:t>
      </w:r>
    </w:p>
    <w:p w14:paraId="2602B45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message"&lt;&lt;endl;</w:t>
      </w:r>
    </w:p>
    <w:p w14:paraId="50CD1AA3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s,origin;</w:t>
      </w:r>
    </w:p>
    <w:p w14:paraId="6783BF6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getline(cin,origin);</w:t>
      </w:r>
    </w:p>
    <w:p w14:paraId="445374C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key"&lt;&lt;endl;</w:t>
      </w:r>
    </w:p>
    <w:p w14:paraId="50B3579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key;</w:t>
      </w:r>
    </w:p>
    <w:p w14:paraId="0B336A1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cin&gt;&gt;key;</w:t>
      </w:r>
    </w:p>
    <w:p w14:paraId="4E7A877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for(i=0;i&lt;origin.size();i++){</w:t>
      </w:r>
    </w:p>
    <w:p w14:paraId="4DACC603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if(origin[i]!=' ')</w:t>
      </w:r>
    </w:p>
    <w:p w14:paraId="783547B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s+= origin[i];</w:t>
      </w:r>
    </w:p>
    <w:p w14:paraId="2F0E1805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4ABC431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vector&lt;vector&lt;char&gt; &gt; a(5,vector&lt;char&gt;(5,' '));</w:t>
      </w:r>
    </w:p>
    <w:p w14:paraId="3367C4C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t xml:space="preserve">    n=5;</w:t>
      </w:r>
    </w:p>
    <w:p w14:paraId="2EF572F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map&lt;char,int&gt; mp;</w:t>
      </w:r>
    </w:p>
    <w:p w14:paraId="19494C8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k=0;</w:t>
      </w:r>
    </w:p>
    <w:p w14:paraId="2C0A5B45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pi,pj;</w:t>
      </w:r>
    </w:p>
    <w:p w14:paraId="245C39B0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for(i=0;i&lt;n;i++){</w:t>
      </w:r>
    </w:p>
    <w:p w14:paraId="011DE3B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for(j=0;j&lt;n;j++){</w:t>
      </w:r>
    </w:p>
    <w:p w14:paraId="72B4AD1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while(mp[key[k]]&gt;0&amp;&amp;k&lt;key.size()){</w:t>
      </w:r>
    </w:p>
    <w:p w14:paraId="1861BA4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k++;</w:t>
      </w:r>
    </w:p>
    <w:p w14:paraId="78350B1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25F7598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if(k&lt;key.size()){</w:t>
      </w:r>
    </w:p>
    <w:p w14:paraId="1D319649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a[i][j]=key[k];</w:t>
      </w:r>
    </w:p>
    <w:p w14:paraId="125F41F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mp[key[k]]++;</w:t>
      </w:r>
    </w:p>
    <w:p w14:paraId="6B736E1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pi=i;</w:t>
      </w:r>
    </w:p>
    <w:p w14:paraId="4653206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pj=j;</w:t>
      </w:r>
    </w:p>
    <w:p w14:paraId="7E0EE429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1C53E37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if(k==key.size())</w:t>
      </w:r>
    </w:p>
    <w:p w14:paraId="59494B4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break;</w:t>
      </w:r>
    </w:p>
    <w:p w14:paraId="6BD9CBD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1D6DEA4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if(k==key.size())</w:t>
      </w:r>
    </w:p>
    <w:p w14:paraId="1CC139F3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break;</w:t>
      </w:r>
    </w:p>
    <w:p w14:paraId="3BD8F3C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0D0DAEC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k=0;</w:t>
      </w:r>
    </w:p>
    <w:p w14:paraId="60F5ED3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for(;i&lt;n;i++){</w:t>
      </w:r>
    </w:p>
    <w:p w14:paraId="55994AC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for(;j&lt;n;j++){</w:t>
      </w:r>
    </w:p>
    <w:p w14:paraId="74D706F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while(mp[char(k+'a')]&gt;0&amp;&amp;k&lt;26){</w:t>
      </w:r>
    </w:p>
    <w:p w14:paraId="78340F6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k++;</w:t>
      </w:r>
    </w:p>
    <w:p w14:paraId="0040714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4346C94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if(char(k+'a')=='j'){</w:t>
      </w:r>
    </w:p>
    <w:p w14:paraId="0DA44E69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j--;</w:t>
      </w:r>
    </w:p>
    <w:p w14:paraId="7360DB0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k++;</w:t>
      </w:r>
    </w:p>
    <w:p w14:paraId="65C0517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continue;</w:t>
      </w:r>
    </w:p>
    <w:p w14:paraId="1E01667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36C3E9B3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if(k&lt;26){</w:t>
      </w:r>
    </w:p>
    <w:p w14:paraId="14E93A0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a[i][j]=char(k+'a');</w:t>
      </w:r>
    </w:p>
    <w:p w14:paraId="52646C7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mp[char(k+'a')]++;</w:t>
      </w:r>
    </w:p>
    <w:p w14:paraId="71A130F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4FDFA475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51B4EFC0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j=0;</w:t>
      </w:r>
    </w:p>
    <w:p w14:paraId="255E6B0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323C899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7773979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ans;</w:t>
      </w:r>
    </w:p>
    <w:p w14:paraId="13E4CC13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if(s.size()%2==1)</w:t>
      </w:r>
    </w:p>
    <w:p w14:paraId="4B75A4B5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s+="x";</w:t>
      </w:r>
    </w:p>
    <w:p w14:paraId="7B3C893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for(i=0;i&lt;s.size()-1;i++){</w:t>
      </w:r>
    </w:p>
    <w:p w14:paraId="5C6A196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if(s[i]==s[i+1])</w:t>
      </w:r>
    </w:p>
    <w:p w14:paraId="6D5CF38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s[i+1]='x';</w:t>
      </w:r>
    </w:p>
    <w:p w14:paraId="21F893D0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584B448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A9141E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map&lt;char,pair&lt;int,int&gt; &gt; mp2;</w:t>
      </w:r>
    </w:p>
    <w:p w14:paraId="1199A6E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4EA525B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for(i=0;i&lt;n;i++){</w:t>
      </w:r>
    </w:p>
    <w:p w14:paraId="30A5AF7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t xml:space="preserve">        for(j=0;j&lt;n;j++){</w:t>
      </w:r>
    </w:p>
    <w:p w14:paraId="5F49EA2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mp2[a[i][j]] = make_pair(i,j);</w:t>
      </w:r>
    </w:p>
    <w:p w14:paraId="31A7FC2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14807FC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20B24CC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</w:t>
      </w:r>
    </w:p>
    <w:p w14:paraId="73377E0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for(i=0;i&lt;s.size()-1;i+=2){</w:t>
      </w:r>
    </w:p>
    <w:p w14:paraId="32EB8ED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int y1 = mp2[s[i]].first;</w:t>
      </w:r>
    </w:p>
    <w:p w14:paraId="11D2B68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int x1 = mp2[s[i]].second;</w:t>
      </w:r>
    </w:p>
    <w:p w14:paraId="5BB1214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int y2 = mp2[s[i+1]].first;</w:t>
      </w:r>
    </w:p>
    <w:p w14:paraId="3556582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int x2 = mp2[s[i+1]].second;</w:t>
      </w:r>
    </w:p>
    <w:p w14:paraId="4C812603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if(y1==y2){</w:t>
      </w:r>
    </w:p>
    <w:p w14:paraId="119C2A5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ans+=a[y1][(x1+1)%5];</w:t>
      </w:r>
    </w:p>
    <w:p w14:paraId="2F12137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ans+=a[y1][(x2+1)%5];</w:t>
      </w:r>
    </w:p>
    <w:p w14:paraId="63829D3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24D63C05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else if(x1==x2){</w:t>
      </w:r>
    </w:p>
    <w:p w14:paraId="49C95B0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ans+=a[(y1+1)%5][x1];</w:t>
      </w:r>
    </w:p>
    <w:p w14:paraId="4CB5821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ans+=a[(y2+1)%5][x2];    </w:t>
      </w:r>
    </w:p>
    <w:p w14:paraId="6A4BA94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73AAFB1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else {</w:t>
      </w:r>
    </w:p>
    <w:p w14:paraId="016F6E7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ans+=a[y1][x2];</w:t>
      </w:r>
    </w:p>
    <w:p w14:paraId="2AED54E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ans+=a[y2][x1];</w:t>
      </w:r>
    </w:p>
    <w:p w14:paraId="6DDEBF9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1568E680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745F8840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cout&lt;&lt;ans&lt;&lt;'\n';</w:t>
      </w:r>
    </w:p>
    <w:p w14:paraId="0FFAF198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return 0;</w:t>
      </w:r>
    </w:p>
    <w:p w14:paraId="7F0B2385" w14:textId="06CE2C8E" w:rsidR="00317EDB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2E8FEBAD" w14:textId="77777777" w:rsidR="00EC5055" w:rsidRPr="00647FA7" w:rsidRDefault="00EC5055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68652E67" w14:textId="37F9B173" w:rsidR="005D0636" w:rsidRPr="00647FA7" w:rsidRDefault="005D0636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drawing>
          <wp:inline distT="0" distB="0" distL="0" distR="0" wp14:anchorId="6E0A9553" wp14:editId="3BEC5EEB">
            <wp:extent cx="5204460" cy="3882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65" cy="38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2E0C" w14:textId="77777777" w:rsidR="007B1E73" w:rsidRPr="00647FA7" w:rsidRDefault="007B1E73" w:rsidP="007B1E73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t xml:space="preserve">Message : instruments </w:t>
      </w:r>
    </w:p>
    <w:p w14:paraId="40613EFA" w14:textId="77777777" w:rsidR="007B1E73" w:rsidRPr="00647FA7" w:rsidRDefault="007B1E73" w:rsidP="007B1E73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Key : playfair</w:t>
      </w:r>
    </w:p>
    <w:p w14:paraId="28E2FB03" w14:textId="0D1F4690" w:rsidR="003B76CD" w:rsidRPr="00647FA7" w:rsidRDefault="007B1E73" w:rsidP="007B1E73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 : eutnivegontx</w:t>
      </w:r>
    </w:p>
    <w:p w14:paraId="03E2B199" w14:textId="77777777" w:rsidR="007B1E73" w:rsidRPr="00647FA7" w:rsidRDefault="007B1E73" w:rsidP="007B1E73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265036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2. Decrypt following:</w:t>
      </w:r>
    </w:p>
    <w:p w14:paraId="5DD90378" w14:textId="6966ECBB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2C94AF7B" w14:textId="7D442340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b/>
          <w:noProof/>
        </w:rPr>
      </w:pPr>
      <w:r w:rsidRPr="00647FA7">
        <w:rPr>
          <w:rFonts w:ascii="Times New Roman" w:hAnsi="Times New Roman" w:cs="Times New Roman"/>
          <w:b/>
          <w:noProof/>
        </w:rPr>
        <w:t>Code:</w:t>
      </w:r>
    </w:p>
    <w:p w14:paraId="0FA53E9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#include&lt;iostream&gt;</w:t>
      </w:r>
    </w:p>
    <w:p w14:paraId="515E6A03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#include&lt;string&gt;</w:t>
      </w:r>
    </w:p>
    <w:p w14:paraId="2E15E269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#include&lt;vector&gt;</w:t>
      </w:r>
    </w:p>
    <w:p w14:paraId="189BB083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#include&lt;map&gt;</w:t>
      </w:r>
    </w:p>
    <w:p w14:paraId="27CF475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using namespace std;</w:t>
      </w:r>
    </w:p>
    <w:p w14:paraId="55EFAAF8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int main(){</w:t>
      </w:r>
    </w:p>
    <w:p w14:paraId="667EBCF0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i,j,k,n;</w:t>
      </w:r>
    </w:p>
    <w:p w14:paraId="2723430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encrypted message\n";</w:t>
      </w:r>
    </w:p>
    <w:p w14:paraId="0ECEC5A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s;</w:t>
      </w:r>
    </w:p>
    <w:p w14:paraId="2D8138F0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cin&gt;&gt;s;</w:t>
      </w:r>
    </w:p>
    <w:p w14:paraId="51721B8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key\n";</w:t>
      </w:r>
    </w:p>
    <w:p w14:paraId="21975A7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key;</w:t>
      </w:r>
    </w:p>
    <w:p w14:paraId="46777A0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cin&gt;&gt;key;</w:t>
      </w:r>
    </w:p>
    <w:p w14:paraId="70921C3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vector&lt;vector&lt;char&gt; &gt; a(5,vector&lt;char&gt;(5,' '));</w:t>
      </w:r>
    </w:p>
    <w:p w14:paraId="30522FF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n=5;</w:t>
      </w:r>
    </w:p>
    <w:p w14:paraId="5C08096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map&lt;char,int&gt; mp;</w:t>
      </w:r>
    </w:p>
    <w:p w14:paraId="3B5D7E00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k=0;</w:t>
      </w:r>
    </w:p>
    <w:p w14:paraId="0CB787B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pi,pj;</w:t>
      </w:r>
    </w:p>
    <w:p w14:paraId="77DE366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for(i=0;i&lt;n;i++){</w:t>
      </w:r>
    </w:p>
    <w:p w14:paraId="22DA96E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for(j=0;j&lt;n;j++){</w:t>
      </w:r>
    </w:p>
    <w:p w14:paraId="36DB719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while(mp[key[k]]&gt;0&amp;&amp;k&lt;key.size()){</w:t>
      </w:r>
    </w:p>
    <w:p w14:paraId="1BA14948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k++;</w:t>
      </w:r>
    </w:p>
    <w:p w14:paraId="1585151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2D85F2B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if(k&lt;key.size()){</w:t>
      </w:r>
    </w:p>
    <w:p w14:paraId="06BCF92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a[i][j]=key[k];</w:t>
      </w:r>
    </w:p>
    <w:p w14:paraId="1AAFEAA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mp[key[k]]++;</w:t>
      </w:r>
    </w:p>
    <w:p w14:paraId="69C997B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pi=i;</w:t>
      </w:r>
    </w:p>
    <w:p w14:paraId="75CEA7F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pj=j;</w:t>
      </w:r>
    </w:p>
    <w:p w14:paraId="140E901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0DB98DD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if(k==key.size())</w:t>
      </w:r>
    </w:p>
    <w:p w14:paraId="2283CE7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break;</w:t>
      </w:r>
    </w:p>
    <w:p w14:paraId="3593B49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7E84FCF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if(k==key.size())</w:t>
      </w:r>
    </w:p>
    <w:p w14:paraId="4EEA962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break;</w:t>
      </w:r>
    </w:p>
    <w:p w14:paraId="189050E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737D9BB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k=0;</w:t>
      </w:r>
    </w:p>
    <w:p w14:paraId="34CBB2D8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for(;i&lt;n;i++){</w:t>
      </w:r>
    </w:p>
    <w:p w14:paraId="0598C99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for(;j&lt;n;j++){</w:t>
      </w:r>
    </w:p>
    <w:p w14:paraId="517A2D0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while(mp[char(k+'a')]&gt;0&amp;&amp;k&lt;26){</w:t>
      </w:r>
    </w:p>
    <w:p w14:paraId="571F0FF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k++;</w:t>
      </w:r>
    </w:p>
    <w:p w14:paraId="5DB4FC3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033D3A6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if(char(k+'a')=='j'){</w:t>
      </w:r>
    </w:p>
    <w:p w14:paraId="5EF73D0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j--;</w:t>
      </w:r>
    </w:p>
    <w:p w14:paraId="4DEC9EFE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k++;</w:t>
      </w:r>
    </w:p>
    <w:p w14:paraId="099C4D45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t xml:space="preserve">                continue;</w:t>
      </w:r>
    </w:p>
    <w:p w14:paraId="4C4CFF1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40E424C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if(k&lt;26){</w:t>
      </w:r>
    </w:p>
    <w:p w14:paraId="0B648C7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a[i][j]=char(k+'a');</w:t>
      </w:r>
    </w:p>
    <w:p w14:paraId="2B6D695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mp[char(k+'a')]++;</w:t>
      </w:r>
    </w:p>
    <w:p w14:paraId="1F6F7D69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132AE53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6FA807B4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j=0;</w:t>
      </w:r>
    </w:p>
    <w:p w14:paraId="1C3C8259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586150D8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2867575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ans;</w:t>
      </w:r>
    </w:p>
    <w:p w14:paraId="1F8F966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6288C9E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map&lt;char,pair&lt;int,int&gt; &gt; mp2;</w:t>
      </w:r>
    </w:p>
    <w:p w14:paraId="34B755E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7867395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for(i=0;i&lt;n;i++){</w:t>
      </w:r>
    </w:p>
    <w:p w14:paraId="2B10725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for(j=0;j&lt;n;j++){</w:t>
      </w:r>
    </w:p>
    <w:p w14:paraId="30FF2715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mp2[a[i][j]] = make_pair(i,j);</w:t>
      </w:r>
    </w:p>
    <w:p w14:paraId="478B224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3FAFBD5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5400670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for(i=0;i&lt;s.size()-1;i+=2){</w:t>
      </w:r>
    </w:p>
    <w:p w14:paraId="2E7CA9D8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int y1 = mp2[s[i]].first;</w:t>
      </w:r>
    </w:p>
    <w:p w14:paraId="7F8C8F7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int x1 = mp2[s[i]].second;</w:t>
      </w:r>
    </w:p>
    <w:p w14:paraId="4E67E94C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int y2 = mp2[s[i+1]].first;</w:t>
      </w:r>
    </w:p>
    <w:p w14:paraId="036DDD35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int x2 = mp2[s[i+1]].second;</w:t>
      </w:r>
    </w:p>
    <w:p w14:paraId="28CBF081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if(y1==y2){</w:t>
      </w:r>
    </w:p>
    <w:p w14:paraId="32D64BD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ans+=a[y1][(x1-1)%5];</w:t>
      </w:r>
    </w:p>
    <w:p w14:paraId="622791A7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ans+=a[y1][(x2-1)%5];</w:t>
      </w:r>
    </w:p>
    <w:p w14:paraId="230B8FC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0D96C20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else if(x1==x2){</w:t>
      </w:r>
    </w:p>
    <w:p w14:paraId="6B9E0AA9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ans+=a[(y1-1)%5][x1];</w:t>
      </w:r>
    </w:p>
    <w:p w14:paraId="290BF539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ans+=a[(y2-1)%5][x2];    </w:t>
      </w:r>
    </w:p>
    <w:p w14:paraId="4ACB610D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7757054A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else {</w:t>
      </w:r>
    </w:p>
    <w:p w14:paraId="6072D25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ans+=a[y1][x2];</w:t>
      </w:r>
    </w:p>
    <w:p w14:paraId="2FFCCB3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ans+=a[y2][x1];</w:t>
      </w:r>
    </w:p>
    <w:p w14:paraId="100DEFB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01B2831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385CF9DB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if(ans[ans.size()-1]=='x')</w:t>
      </w:r>
    </w:p>
    <w:p w14:paraId="61EA05E0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ans[ans.size()-1]='\0';</w:t>
      </w:r>
    </w:p>
    <w:p w14:paraId="69F03F82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40C155F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for(i=1;i&lt;ans.size();i++){</w:t>
      </w:r>
    </w:p>
    <w:p w14:paraId="540BA23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if(ans[i]=='x')</w:t>
      </w:r>
    </w:p>
    <w:p w14:paraId="5D5C2998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ans[i]=ans[i-1];</w:t>
      </w:r>
    </w:p>
    <w:p w14:paraId="33B49CD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32F197CF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</w:t>
      </w:r>
    </w:p>
    <w:p w14:paraId="27D25E8A" w14:textId="3E2A8C95" w:rsidR="003B76CD" w:rsidRPr="00647FA7" w:rsidRDefault="003B76CD" w:rsidP="00427EC4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cout&lt;&lt;ans&lt;&lt;'\n';</w:t>
      </w:r>
    </w:p>
    <w:p w14:paraId="4C819026" w14:textId="77777777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return 0;</w:t>
      </w:r>
    </w:p>
    <w:p w14:paraId="3A0955DF" w14:textId="6F137C42" w:rsidR="003B76CD" w:rsidRPr="00647FA7" w:rsidRDefault="003B76CD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5992E696" w14:textId="6D35555C" w:rsidR="00FB4D5F" w:rsidRPr="00647FA7" w:rsidRDefault="005D0636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DD6C3F" wp14:editId="598C8EC6">
            <wp:extent cx="5189220" cy="372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67" cy="374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9040" w14:textId="7362BB64" w:rsidR="00707E28" w:rsidRPr="00647FA7" w:rsidRDefault="00707E28" w:rsidP="003B76CD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2DBBEADC" w14:textId="52745EE3" w:rsidR="00707E28" w:rsidRPr="00647FA7" w:rsidRDefault="00707E28" w:rsidP="003B76CD">
      <w:pPr>
        <w:pStyle w:val="ListParagraph"/>
        <w:ind w:left="43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EX:</w:t>
      </w:r>
    </w:p>
    <w:p w14:paraId="3B8BB6D7" w14:textId="77777777" w:rsidR="00707E28" w:rsidRPr="00647FA7" w:rsidRDefault="00707E28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Cipher Text : GFFGBMGFNFAW</w:t>
      </w:r>
    </w:p>
    <w:p w14:paraId="79F233C3" w14:textId="77777777" w:rsidR="00707E28" w:rsidRPr="00647FA7" w:rsidRDefault="00707E28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Key : Gravity Falls</w:t>
      </w:r>
    </w:p>
    <w:p w14:paraId="7CDBDBFD" w14:textId="4DD713D4" w:rsidR="000561B9" w:rsidRPr="00647FA7" w:rsidRDefault="00707E28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 : attackatdawn</w:t>
      </w:r>
    </w:p>
    <w:p w14:paraId="4F20906B" w14:textId="2F5141FF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B5DA768" w14:textId="32EC1D78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27335285" w14:textId="76F18E8E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2BF6E06A" w14:textId="390BFBAE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BC30C64" w14:textId="24BF2B6D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4F1B8EE" w14:textId="5850757A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21B79C31" w14:textId="1BEFD999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B7B753B" w14:textId="2A4D508C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7317C4DA" w14:textId="71E7CFA9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651678F5" w14:textId="2A2B44DE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8FDC7C6" w14:textId="1AE5C994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7C72F3A6" w14:textId="60FA330B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7985240E" w14:textId="03C51EFB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3C423A42" w14:textId="53C1BCDC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4A771751" w14:textId="55C65EA2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36294F62" w14:textId="69D736F8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064B62B" w14:textId="32AD3C94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3AF9D302" w14:textId="1D20C267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0CCEB89F" w14:textId="718D5F03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782D938" w14:textId="51D41F2C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51BCAF0E" w14:textId="77777777" w:rsidR="00432643" w:rsidRPr="00647FA7" w:rsidRDefault="00432643" w:rsidP="00707E28">
      <w:pPr>
        <w:pStyle w:val="ListParagraph"/>
        <w:ind w:left="432"/>
        <w:rPr>
          <w:rFonts w:ascii="Times New Roman" w:hAnsi="Times New Roman" w:cs="Times New Roman"/>
          <w:noProof/>
        </w:rPr>
      </w:pPr>
    </w:p>
    <w:p w14:paraId="1AA504DC" w14:textId="138FEA36" w:rsidR="00FB4D5F" w:rsidRPr="00647FA7" w:rsidRDefault="000561B9" w:rsidP="00FB4D5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LAB</w:t>
      </w:r>
      <w:r w:rsidR="00FB4D5F"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</w:t>
      </w:r>
      <w:r w:rsidR="001440EF"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>5</w:t>
      </w:r>
    </w:p>
    <w:p w14:paraId="4861211D" w14:textId="351D2C24" w:rsidR="00FB4D5F" w:rsidRPr="00647FA7" w:rsidRDefault="00FB4D5F" w:rsidP="00CD02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47FA7">
        <w:rPr>
          <w:rFonts w:ascii="Times New Roman" w:hAnsi="Times New Roman" w:cs="Times New Roman"/>
          <w:b/>
          <w:bCs/>
          <w:noProof/>
          <w:sz w:val="36"/>
          <w:szCs w:val="36"/>
        </w:rPr>
        <w:t>Hill Cipher</w:t>
      </w:r>
    </w:p>
    <w:p w14:paraId="5F73578A" w14:textId="2963D31D" w:rsidR="00FB4D5F" w:rsidRPr="00647FA7" w:rsidRDefault="00FB4D5F" w:rsidP="00FB4D5F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1.Encrypt Following using Hill Cipher</w:t>
      </w:r>
    </w:p>
    <w:p w14:paraId="5D87D195" w14:textId="3E801A85" w:rsidR="00394665" w:rsidRPr="00647FA7" w:rsidRDefault="00394665" w:rsidP="00FB4D5F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53862E8A" w14:textId="03735561" w:rsidR="00394665" w:rsidRPr="00647FA7" w:rsidRDefault="00394665" w:rsidP="00FB4D5F">
      <w:pPr>
        <w:pStyle w:val="ListParagraph"/>
        <w:ind w:left="79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Code:</w:t>
      </w:r>
    </w:p>
    <w:p w14:paraId="7CE24C84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#include&lt;iostream&gt;</w:t>
      </w:r>
    </w:p>
    <w:p w14:paraId="109E4F7A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#include&lt;vector&gt;</w:t>
      </w:r>
    </w:p>
    <w:p w14:paraId="245BC7F9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using namespace std;</w:t>
      </w:r>
    </w:p>
    <w:p w14:paraId="70136E53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int main(){</w:t>
      </w:r>
    </w:p>
    <w:p w14:paraId="347C624F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x,y,i,j,k,n;</w:t>
      </w:r>
    </w:p>
    <w:p w14:paraId="22D449CB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size of key matrix\n";</w:t>
      </w:r>
    </w:p>
    <w:p w14:paraId="451FA319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cin&gt;&gt;n;</w:t>
      </w:r>
    </w:p>
    <w:p w14:paraId="69C0D251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key matrix\n";</w:t>
      </w:r>
    </w:p>
    <w:p w14:paraId="25515E45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a[n][n];</w:t>
      </w:r>
    </w:p>
    <w:p w14:paraId="3D9A45AC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for(i=0;i&lt;n;i++){</w:t>
      </w:r>
    </w:p>
    <w:p w14:paraId="626FB1B2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for(j=0;j&lt;n;j++){</w:t>
      </w:r>
    </w:p>
    <w:p w14:paraId="7200EE2D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cin&gt;&gt;a[i][j];</w:t>
      </w:r>
    </w:p>
    <w:p w14:paraId="28BE1F7F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20CB1B63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2AE66D0C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message to encrypt\n";</w:t>
      </w:r>
    </w:p>
    <w:p w14:paraId="64F23528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s;</w:t>
      </w:r>
    </w:p>
    <w:p w14:paraId="3AEE2A88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cin&gt;&gt;s;</w:t>
      </w:r>
    </w:p>
    <w:p w14:paraId="5DE26591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temp = (n-s.size()%n)%n;</w:t>
      </w:r>
    </w:p>
    <w:p w14:paraId="515F546D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for(i=0;i&lt;temp;i++){</w:t>
      </w:r>
    </w:p>
    <w:p w14:paraId="5136B0E3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s+='x';</w:t>
      </w:r>
    </w:p>
    <w:p w14:paraId="3A2CE5C2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67770F87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k=0;</w:t>
      </w:r>
    </w:p>
    <w:p w14:paraId="5D9B95E4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ans="";</w:t>
      </w:r>
    </w:p>
    <w:p w14:paraId="34D24297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while(k&lt;s.size()){</w:t>
      </w:r>
    </w:p>
    <w:p w14:paraId="015170E1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for(i=0;i&lt;n;i++){</w:t>
      </w:r>
    </w:p>
    <w:p w14:paraId="2C6408EF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int sum = 0;</w:t>
      </w:r>
    </w:p>
    <w:p w14:paraId="14B77E36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int temp = k;</w:t>
      </w:r>
    </w:p>
    <w:p w14:paraId="5E71A43C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for(j=0;j&lt;n;j++){</w:t>
      </w:r>
    </w:p>
    <w:p w14:paraId="48B68659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sum += (a[i][j]%26*(s[temp++]-'a')%26)%26;</w:t>
      </w:r>
    </w:p>
    <w:p w14:paraId="1D4CDFBF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sum = sum%26;</w:t>
      </w:r>
    </w:p>
    <w:p w14:paraId="29306CF1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41D02920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ans+=(sum+'a');</w:t>
      </w:r>
    </w:p>
    <w:p w14:paraId="69C686B7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002B0F5F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k+=n;</w:t>
      </w:r>
    </w:p>
    <w:p w14:paraId="0EF970C7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12683DCA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cout&lt;&lt;ans&lt;&lt;'\n';</w:t>
      </w:r>
    </w:p>
    <w:p w14:paraId="441738C5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49E9A70D" w14:textId="77777777" w:rsidR="00394665" w:rsidRPr="00647FA7" w:rsidRDefault="00394665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return 0;    </w:t>
      </w:r>
    </w:p>
    <w:p w14:paraId="497A6532" w14:textId="4644EEE7" w:rsidR="005D0636" w:rsidRPr="00647FA7" w:rsidRDefault="00394665" w:rsidP="005D0636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6258B86F" w14:textId="3E1326FD" w:rsidR="005D0636" w:rsidRPr="00647FA7" w:rsidRDefault="005D0636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486C63" wp14:editId="1EEFD024">
            <wp:extent cx="4960620" cy="444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73" cy="44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7CC4" w14:textId="3C7E68A2" w:rsidR="00B02324" w:rsidRPr="00647FA7" w:rsidRDefault="00B02324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5880EB63" w14:textId="346FC77D" w:rsidR="00B02324" w:rsidRPr="00647FA7" w:rsidRDefault="00B02324" w:rsidP="00394665">
      <w:pPr>
        <w:pStyle w:val="ListParagraph"/>
        <w:ind w:left="79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EX:</w:t>
      </w:r>
    </w:p>
    <w:p w14:paraId="4C599717" w14:textId="77777777" w:rsidR="00B02324" w:rsidRPr="00647FA7" w:rsidRDefault="00B02324" w:rsidP="00B0232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Plain Text : ram </w:t>
      </w:r>
    </w:p>
    <w:p w14:paraId="24063429" w14:textId="77777777" w:rsidR="00B02324" w:rsidRPr="00647FA7" w:rsidRDefault="00B02324" w:rsidP="00B0232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Key : gybnqkcri</w:t>
      </w:r>
    </w:p>
    <w:p w14:paraId="1D0BC477" w14:textId="77777777" w:rsidR="00B02324" w:rsidRPr="00647FA7" w:rsidRDefault="00B02324" w:rsidP="00B0232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Ans : qzte</w:t>
      </w:r>
    </w:p>
    <w:p w14:paraId="3F44C580" w14:textId="77777777" w:rsidR="00B02324" w:rsidRPr="00647FA7" w:rsidRDefault="00B02324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7565CB1A" w14:textId="5D2D9729" w:rsidR="005B1E49" w:rsidRPr="00647FA7" w:rsidRDefault="005B1E49" w:rsidP="00394665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1EC9B981" w14:textId="77777777" w:rsidR="005B1E49" w:rsidRPr="00647FA7" w:rsidRDefault="005B1E49" w:rsidP="005B1E49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2. Decrypt following using Hill Cipher</w:t>
      </w:r>
    </w:p>
    <w:p w14:paraId="279D865A" w14:textId="61380488" w:rsidR="00C65EA4" w:rsidRPr="00647FA7" w:rsidRDefault="00C65EA4" w:rsidP="005B1E49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3D12CD71" w14:textId="02CCE393" w:rsidR="00C65EA4" w:rsidRPr="00647FA7" w:rsidRDefault="00C65EA4" w:rsidP="005B1E49">
      <w:pPr>
        <w:pStyle w:val="ListParagraph"/>
        <w:ind w:left="79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Code:</w:t>
      </w:r>
    </w:p>
    <w:p w14:paraId="1426A939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#include&lt;iostream&gt;</w:t>
      </w:r>
    </w:p>
    <w:p w14:paraId="2A36B08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#include&lt;vector&gt;</w:t>
      </w:r>
    </w:p>
    <w:p w14:paraId="0F1EBCBB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using namespace std;</w:t>
      </w:r>
    </w:p>
    <w:p w14:paraId="293B005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5787E79C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int modInverse(int a, int m){ </w:t>
      </w:r>
    </w:p>
    <w:p w14:paraId="13CD30C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a=a%m; </w:t>
      </w:r>
    </w:p>
    <w:p w14:paraId="41D410DD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for(int x=-m;x&lt;m;x++) </w:t>
      </w:r>
    </w:p>
    <w:p w14:paraId="7F97C353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if((a*x)%m==1) </w:t>
      </w:r>
    </w:p>
    <w:p w14:paraId="7C2D4D92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return x; </w:t>
      </w:r>
    </w:p>
    <w:p w14:paraId="7105D525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} </w:t>
      </w:r>
    </w:p>
    <w:p w14:paraId="07CED71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251D6CF0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void getCofactor(vector&lt;vector&lt;int&gt; &gt; &amp;a, vector&lt;vector&lt;int&gt; &gt; &amp;temp, int p, int q, int n){ </w:t>
      </w:r>
    </w:p>
    <w:p w14:paraId="74E8EAC8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i=0,j=0; </w:t>
      </w:r>
    </w:p>
    <w:p w14:paraId="2683F252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t xml:space="preserve">    for(int row=0;row&lt;n;row++){ </w:t>
      </w:r>
    </w:p>
    <w:p w14:paraId="2EF3EA6A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for(int col=0;col&lt;n;col++){ </w:t>
      </w:r>
    </w:p>
    <w:p w14:paraId="5E74A7F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if(row!=p&amp;&amp;col!=q){ </w:t>
      </w:r>
    </w:p>
    <w:p w14:paraId="3C5BB4AC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temp[i][j++] = a[row][col]; </w:t>
      </w:r>
    </w:p>
    <w:p w14:paraId="252F0872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if (j==n-1){ </w:t>
      </w:r>
    </w:p>
    <w:p w14:paraId="1863CEB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    j=0; </w:t>
      </w:r>
    </w:p>
    <w:p w14:paraId="47FDF90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    i++; </w:t>
      </w:r>
    </w:p>
    <w:p w14:paraId="7547645F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} </w:t>
      </w:r>
    </w:p>
    <w:p w14:paraId="4EE280C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 </w:t>
      </w:r>
    </w:p>
    <w:p w14:paraId="627249D9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 </w:t>
      </w:r>
    </w:p>
    <w:p w14:paraId="5587EC9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 </w:t>
      </w:r>
    </w:p>
    <w:p w14:paraId="5A8C1FC4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4CAB83E9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6AF0561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int determinant(vector&lt;vector&lt;int&gt; &gt; &amp;a, int n, int N){ </w:t>
      </w:r>
    </w:p>
    <w:p w14:paraId="21237F08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D = 0;</w:t>
      </w:r>
    </w:p>
    <w:p w14:paraId="69CD254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if(n==1) </w:t>
      </w:r>
    </w:p>
    <w:p w14:paraId="7E1B1629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return a[0][0]; </w:t>
      </w:r>
    </w:p>
    <w:p w14:paraId="702E2425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vector&lt;vector&lt;int&gt; &gt; temp(N, vector&lt;int&gt;(N));</w:t>
      </w:r>
    </w:p>
    <w:p w14:paraId="352D8605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sign = 1;</w:t>
      </w:r>
    </w:p>
    <w:p w14:paraId="2E7B3AEB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for(int f=0;f&lt;n;f++){ </w:t>
      </w:r>
    </w:p>
    <w:p w14:paraId="48901FB0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getCofactor(a, temp, 0, f, n); </w:t>
      </w:r>
    </w:p>
    <w:p w14:paraId="5C1C865E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D += sign * a[0][f] * determinant(temp, n - 1, N); </w:t>
      </w:r>
    </w:p>
    <w:p w14:paraId="4D5B9F69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sign = -sign; </w:t>
      </w:r>
    </w:p>
    <w:p w14:paraId="4EFF6220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36643D7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return D; </w:t>
      </w:r>
    </w:p>
    <w:p w14:paraId="3E95ED65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} </w:t>
      </w:r>
    </w:p>
    <w:p w14:paraId="18C11143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41BFFB73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void adjoint(vector&lt;vector&lt;int&gt; &gt; &amp;a,vector&lt;vector&lt;int&gt; &gt; &amp;adj,int N){ </w:t>
      </w:r>
    </w:p>
    <w:p w14:paraId="7D1E48E2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if(N == 1){ </w:t>
      </w:r>
    </w:p>
    <w:p w14:paraId="0DDF0BB4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adj[0][0] = 1; </w:t>
      </w:r>
    </w:p>
    <w:p w14:paraId="40D0A6C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return; </w:t>
      </w:r>
    </w:p>
    <w:p w14:paraId="1F9ABE1E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 </w:t>
      </w:r>
    </w:p>
    <w:p w14:paraId="0E7C439E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sign = 1;</w:t>
      </w:r>
    </w:p>
    <w:p w14:paraId="503AB92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vector&lt;vector&lt;int&gt; &gt; temp(N, vector&lt;int&gt;(N));</w:t>
      </w:r>
    </w:p>
    <w:p w14:paraId="77DDBBD8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for(int i=0;i&lt;N;i++){ </w:t>
      </w:r>
    </w:p>
    <w:p w14:paraId="107C53E5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for(int j=0;j&lt;N;j++){ </w:t>
      </w:r>
    </w:p>
    <w:p w14:paraId="0CAB2693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getCofactor(a, temp, i, j, N); </w:t>
      </w:r>
    </w:p>
    <w:p w14:paraId="1CF3999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sign = ((i+j)%2==0)? 1: -1; </w:t>
      </w:r>
    </w:p>
    <w:p w14:paraId="4857F492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adj[j][i] = (sign)*(determinant(temp, N-1 , N)); </w:t>
      </w:r>
    </w:p>
    <w:p w14:paraId="714E602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 </w:t>
      </w:r>
    </w:p>
    <w:p w14:paraId="66CB8D3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 </w:t>
      </w:r>
    </w:p>
    <w:p w14:paraId="29F530C0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} </w:t>
      </w:r>
    </w:p>
    <w:p w14:paraId="3E5C1150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6D11028D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bool inverse(vector&lt;vector&lt;int&gt; &gt; &amp;a, vector&lt;vector&lt;int&gt; &gt; &amp;inv, int N){ </w:t>
      </w:r>
    </w:p>
    <w:p w14:paraId="409BC8EB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det = determinant(a, N, N); </w:t>
      </w:r>
    </w:p>
    <w:p w14:paraId="3377B63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if(det == 0){ </w:t>
      </w:r>
    </w:p>
    <w:p w14:paraId="1296237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cout &lt;&lt; "Inverse does not exist"; </w:t>
      </w:r>
    </w:p>
    <w:p w14:paraId="24DB4AA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return false; </w:t>
      </w:r>
    </w:p>
    <w:p w14:paraId="0BCB818C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 </w:t>
      </w:r>
    </w:p>
    <w:p w14:paraId="1935970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invDet = modInverse(det,26);</w:t>
      </w:r>
    </w:p>
    <w:p w14:paraId="37EF9FBD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cout&lt;&lt;det%26&lt;&lt;' '&lt;&lt;invDet&lt;&lt;'\n';</w:t>
      </w:r>
    </w:p>
    <w:p w14:paraId="7ECFF85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t xml:space="preserve">    vector&lt;vector&lt;int&gt; &gt; adj(N, vector&lt;int&gt;(N));</w:t>
      </w:r>
    </w:p>
    <w:p w14:paraId="0B7703EA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adjoint(a, adj, N);  </w:t>
      </w:r>
    </w:p>
    <w:p w14:paraId="6FDDE778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for(int i=0;i&lt;N;i++) </w:t>
      </w:r>
    </w:p>
    <w:p w14:paraId="2F05E10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for(int j=0;j&lt;N;j++) </w:t>
      </w:r>
    </w:p>
    <w:p w14:paraId="0F969BE4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inv[i][j] = (adj[i][j]*invDet)%26; </w:t>
      </w:r>
    </w:p>
    <w:p w14:paraId="1FE74535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return true; </w:t>
      </w:r>
    </w:p>
    <w:p w14:paraId="2C77FECF" w14:textId="55604D90" w:rsidR="00C65EA4" w:rsidRPr="00647FA7" w:rsidRDefault="00C65EA4" w:rsidP="005D0636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} </w:t>
      </w:r>
    </w:p>
    <w:p w14:paraId="6A8C5FA8" w14:textId="77777777" w:rsidR="005D0636" w:rsidRPr="00647FA7" w:rsidRDefault="005D0636" w:rsidP="005D0636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12770C1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int main(){</w:t>
      </w:r>
    </w:p>
    <w:p w14:paraId="7C178D5E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x,y,i,j,k,n;</w:t>
      </w:r>
    </w:p>
    <w:p w14:paraId="2E974623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size of key matrix\n";</w:t>
      </w:r>
    </w:p>
    <w:p w14:paraId="7C6A7145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cin&gt;&gt;n;</w:t>
      </w:r>
    </w:p>
    <w:p w14:paraId="1A886BFD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key matrix\n";</w:t>
      </w:r>
    </w:p>
    <w:p w14:paraId="7EA38F90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vector&lt;vector&lt;int&gt; &gt; a(n, vector&lt;int&gt;(n));</w:t>
      </w:r>
    </w:p>
    <w:p w14:paraId="63C7928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vector&lt;vector&lt;int&gt; &gt; adj(n, vector&lt;int&gt;(n));</w:t>
      </w:r>
    </w:p>
    <w:p w14:paraId="7A4D31C3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vector&lt;vector&lt;int&gt; &gt; inv(n, vector&lt;int&gt;(n));</w:t>
      </w:r>
    </w:p>
    <w:p w14:paraId="7E7AF52E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4E1CE2EA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for(i=0;i&lt;n;i++){</w:t>
      </w:r>
    </w:p>
    <w:p w14:paraId="453A18ED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for(j=0;j&lt;n;j++){</w:t>
      </w:r>
    </w:p>
    <w:p w14:paraId="60DB27D8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cin&gt;&gt;a[i][j];</w:t>
      </w:r>
    </w:p>
    <w:p w14:paraId="52946AF3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22D7D22F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4CA709C0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if(inverse(a,inv,n)){</w:t>
      </w:r>
    </w:p>
    <w:p w14:paraId="3F2DD8D3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cout&lt;&lt;"Inverse exist\n";</w:t>
      </w:r>
    </w:p>
    <w:p w14:paraId="5CE3FAD4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311A9199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63507AB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cout&lt;&lt;"Enter the message to decrypt\n";</w:t>
      </w:r>
    </w:p>
    <w:p w14:paraId="21809A0C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s;</w:t>
      </w:r>
    </w:p>
    <w:p w14:paraId="5DA2707C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cin&gt;&gt;s;</w:t>
      </w:r>
    </w:p>
    <w:p w14:paraId="3BC232BE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k=0;</w:t>
      </w:r>
    </w:p>
    <w:p w14:paraId="242179DE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string ans;</w:t>
      </w:r>
    </w:p>
    <w:p w14:paraId="334D0122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while(k&lt;s.size()){</w:t>
      </w:r>
    </w:p>
    <w:p w14:paraId="2C3133C5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for(i=0;i&lt;n;i++){</w:t>
      </w:r>
    </w:p>
    <w:p w14:paraId="769BCBCE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int sum = 0;</w:t>
      </w:r>
    </w:p>
    <w:p w14:paraId="51E6835D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int temp = k;</w:t>
      </w:r>
    </w:p>
    <w:p w14:paraId="134A656C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for(j=0;j&lt;n;j++){</w:t>
      </w:r>
    </w:p>
    <w:p w14:paraId="2821A386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sum += ((inv[i][j] + 26)%26*(s[temp++]-'a')%26)%26;</w:t>
      </w:r>
    </w:p>
    <w:p w14:paraId="2D8B038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    sum = sum%26;</w:t>
      </w:r>
    </w:p>
    <w:p w14:paraId="49122BB4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}</w:t>
      </w:r>
    </w:p>
    <w:p w14:paraId="592368F0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    ans+=(sum+'a');</w:t>
      </w:r>
    </w:p>
    <w:p w14:paraId="3E7DA324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}</w:t>
      </w:r>
    </w:p>
    <w:p w14:paraId="74E881C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k+=n;</w:t>
      </w:r>
    </w:p>
    <w:p w14:paraId="16C6B59D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6031FC1C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//ans+='\0';</w:t>
      </w:r>
    </w:p>
    <w:p w14:paraId="78A1A139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int f=ans.size()-1;</w:t>
      </w:r>
    </w:p>
    <w:p w14:paraId="6BB30CDA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while(ans[f]=='x'){</w:t>
      </w:r>
    </w:p>
    <w:p w14:paraId="4F00FEDB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f--;</w:t>
      </w:r>
    </w:p>
    <w:p w14:paraId="743DF48B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}</w:t>
      </w:r>
    </w:p>
    <w:p w14:paraId="07DB624C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0656C35F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for(i=0;i&lt;=f;i++){</w:t>
      </w:r>
    </w:p>
    <w:p w14:paraId="4991CB1C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    cout&lt;&lt;ans[i];</w:t>
      </w:r>
    </w:p>
    <w:p w14:paraId="7929C277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lastRenderedPageBreak/>
        <w:t xml:space="preserve">    }</w:t>
      </w:r>
    </w:p>
    <w:p w14:paraId="52165281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cout&lt;&lt;'\n';</w:t>
      </w:r>
    </w:p>
    <w:p w14:paraId="3D6801B2" w14:textId="77777777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    return 0;    </w:t>
      </w:r>
    </w:p>
    <w:p w14:paraId="09433208" w14:textId="45F387AC" w:rsidR="00C65EA4" w:rsidRPr="00647FA7" w:rsidRDefault="00C65EA4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}</w:t>
      </w:r>
    </w:p>
    <w:p w14:paraId="2AA8A94D" w14:textId="77777777" w:rsidR="00564D78" w:rsidRPr="00647FA7" w:rsidRDefault="00564D78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4BD0F86E" w14:textId="689BAF4F" w:rsidR="005D0636" w:rsidRPr="00647FA7" w:rsidRDefault="005D0636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drawing>
          <wp:inline distT="0" distB="0" distL="0" distR="0" wp14:anchorId="3E80BB9C" wp14:editId="1229AFFA">
            <wp:extent cx="4922520" cy="441068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59" cy="443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567F" w14:textId="43801616" w:rsidR="00B74CEC" w:rsidRPr="00647FA7" w:rsidRDefault="00B74CEC" w:rsidP="00C65EA4">
      <w:pPr>
        <w:pStyle w:val="ListParagraph"/>
        <w:ind w:left="792"/>
        <w:rPr>
          <w:rFonts w:ascii="Times New Roman" w:hAnsi="Times New Roman" w:cs="Times New Roman"/>
          <w:noProof/>
        </w:rPr>
      </w:pPr>
    </w:p>
    <w:p w14:paraId="23DC1C91" w14:textId="53A6A7CD" w:rsidR="00B74CEC" w:rsidRPr="00647FA7" w:rsidRDefault="00B74CEC" w:rsidP="00C65EA4">
      <w:pPr>
        <w:pStyle w:val="ListParagraph"/>
        <w:ind w:left="792"/>
        <w:rPr>
          <w:rFonts w:ascii="Times New Roman" w:hAnsi="Times New Roman" w:cs="Times New Roman"/>
          <w:b/>
          <w:bCs/>
          <w:noProof/>
        </w:rPr>
      </w:pPr>
      <w:r w:rsidRPr="00647FA7">
        <w:rPr>
          <w:rFonts w:ascii="Times New Roman" w:hAnsi="Times New Roman" w:cs="Times New Roman"/>
          <w:b/>
          <w:bCs/>
          <w:noProof/>
        </w:rPr>
        <w:t>EX:</w:t>
      </w:r>
    </w:p>
    <w:p w14:paraId="403BC910" w14:textId="77777777" w:rsidR="00B74CEC" w:rsidRPr="00647FA7" w:rsidRDefault="00B74CEC" w:rsidP="00B74CEC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Cipher Text : sok </w:t>
      </w:r>
    </w:p>
    <w:p w14:paraId="509D5356" w14:textId="77777777" w:rsidR="00B74CEC" w:rsidRPr="00647FA7" w:rsidRDefault="00B74CEC" w:rsidP="00B74CEC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>Key : cabgxrthn</w:t>
      </w:r>
    </w:p>
    <w:p w14:paraId="6C31760A" w14:textId="14F00FDA" w:rsidR="002012DF" w:rsidRPr="00647FA7" w:rsidRDefault="00B74CEC" w:rsidP="00F33B80">
      <w:pPr>
        <w:pStyle w:val="ListParagraph"/>
        <w:ind w:left="792"/>
        <w:rPr>
          <w:rFonts w:ascii="Times New Roman" w:hAnsi="Times New Roman" w:cs="Times New Roman"/>
          <w:noProof/>
        </w:rPr>
      </w:pPr>
      <w:r w:rsidRPr="00647FA7">
        <w:rPr>
          <w:rFonts w:ascii="Times New Roman" w:hAnsi="Times New Roman" w:cs="Times New Roman"/>
          <w:noProof/>
        </w:rPr>
        <w:t xml:space="preserve">Ans : </w:t>
      </w:r>
      <w:r w:rsidR="00F33B80" w:rsidRPr="00647FA7">
        <w:rPr>
          <w:rFonts w:ascii="Times New Roman" w:hAnsi="Times New Roman" w:cs="Times New Roman"/>
          <w:noProof/>
        </w:rPr>
        <w:t>qzte</w:t>
      </w:r>
    </w:p>
    <w:sectPr w:rsidR="002012DF" w:rsidRPr="00647FA7">
      <w:headerReference w:type="default" r:id="rId27"/>
      <w:headerReference w:type="firs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62BC3" w14:textId="77777777" w:rsidR="001629A3" w:rsidRDefault="001629A3">
      <w:r>
        <w:separator/>
      </w:r>
    </w:p>
    <w:p w14:paraId="2A99CFBA" w14:textId="77777777" w:rsidR="001629A3" w:rsidRDefault="001629A3"/>
  </w:endnote>
  <w:endnote w:type="continuationSeparator" w:id="0">
    <w:p w14:paraId="73CC62A5" w14:textId="77777777" w:rsidR="001629A3" w:rsidRDefault="001629A3">
      <w:r>
        <w:continuationSeparator/>
      </w:r>
    </w:p>
    <w:p w14:paraId="02F14550" w14:textId="77777777" w:rsidR="001629A3" w:rsidRDefault="001629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2142C" w14:textId="77777777" w:rsidR="001629A3" w:rsidRDefault="001629A3">
      <w:r>
        <w:separator/>
      </w:r>
    </w:p>
    <w:p w14:paraId="151C8413" w14:textId="77777777" w:rsidR="001629A3" w:rsidRDefault="001629A3"/>
  </w:footnote>
  <w:footnote w:type="continuationSeparator" w:id="0">
    <w:p w14:paraId="5C666F24" w14:textId="77777777" w:rsidR="001629A3" w:rsidRDefault="001629A3">
      <w:r>
        <w:continuationSeparator/>
      </w:r>
    </w:p>
    <w:p w14:paraId="60C29A16" w14:textId="77777777" w:rsidR="001629A3" w:rsidRDefault="001629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7DE01" w14:textId="0A09E39B" w:rsidR="004732E0" w:rsidRDefault="004732E0" w:rsidP="00EF1C88">
    <w:pPr>
      <w:pStyle w:val="Header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26FE0" w14:textId="77777777" w:rsidR="004732E0" w:rsidRDefault="004732E0">
    <w:pPr>
      <w:pStyle w:val="Header"/>
    </w:pPr>
    <w:r>
      <w:rPr>
        <w:noProof/>
        <w:lang w:eastAsia="en-US" w:bidi="gu-IN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D533EA5" wp14:editId="2D973E32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oup 2" descr="Decorative sidebar for cover page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angle 3" descr="Decorative sidebar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 descr="Decorative sidebar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7F1F8124" id="Group 2" o:spid="_x0000_s1026" alt="Decorative sidebar for cover page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">
              <v:rect id="Rectangle 3" o:spid="_x0000_s1027" alt="Decorative sidebar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hrzMIA&#10;AADaAAAADwAAAGRycy9kb3ducmV2LnhtbESP0WrCQBRE3wX/YblC33RjSkXTbIJKA6X4UtsPuGZv&#10;k2j2bshuk/TvuwWhj8PMnGHSfDKtGKh3jWUF61UEgri0uuFKwedHsdyCcB5ZY2uZFPyQgzybz1JM&#10;tB35nYazr0SAsEtQQe19l0jpypoMupXtiIP3ZXuDPsi+krrHMcBNK+Mo2kiDDYeFGjs61lTezt9G&#10;wYuxT6frbjBF3Fys3GzZH95YqYfFtH8G4Wny/+F7+1UreIS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mGvMwgAAANoAAAAPAAAAAAAAAAAAAAAAAJgCAABkcnMvZG93&#10;bnJldi54bWxQSwUGAAAAAAQABAD1AAAAhwMAAAAA&#10;" fillcolor="#dd8047 [3205]" stroked="f" strokeweight="1pt"/>
              <v:rect id="Rectangle 5" o:spid="_x0000_s1028" alt="Decorative sidebar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iBJMEA&#10;AADaAAAADwAAAGRycy9kb3ducmV2LnhtbESPQYvCMBSE7wv+h/AEL0VTlRWpRhGhIMgKVi/eHs2z&#10;LTYvpYla//1GEDwOM/MNs1x3phYPal1lWcF4FIMgzq2uuFBwPqXDOQjnkTXWlknBixysV72fJSba&#10;PvlIj8wXIkDYJaig9L5JpHR5SQbdyDbEwbva1qAPsi2kbvEZ4KaWkzieSYMVh4USG9qWlN+yu1Ew&#10;TbVp8NClPtrfMTofo/Hl76DUoN9tFiA8df4b/rR3WsEvvK+EG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4gSTBAAAA2gAAAA8AAAAAAAAAAAAAAAAAmAIAAGRycy9kb3du&#10;cmV2LnhtbFBLBQYAAAAABAAEAPUAAACGAwAAAAA=&#10;" fillcolor="#94b6d2 [3204]" stroked="f" strokeweight="1pt">
                <v:path arrowok="t"/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B57D8"/>
    <w:multiLevelType w:val="hybridMultilevel"/>
    <w:tmpl w:val="A27E4C3C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35F79"/>
    <w:multiLevelType w:val="hybridMultilevel"/>
    <w:tmpl w:val="7142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7024A"/>
    <w:multiLevelType w:val="hybridMultilevel"/>
    <w:tmpl w:val="531CC290"/>
    <w:lvl w:ilvl="0" w:tplc="8B54B64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4EDE4E59"/>
    <w:multiLevelType w:val="hybridMultilevel"/>
    <w:tmpl w:val="DD8606C2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71A10C41"/>
    <w:multiLevelType w:val="hybridMultilevel"/>
    <w:tmpl w:val="E7A688A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72A43FE4"/>
    <w:multiLevelType w:val="hybridMultilevel"/>
    <w:tmpl w:val="5C30200C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BCB"/>
    <w:rsid w:val="00000E3D"/>
    <w:rsid w:val="000026BD"/>
    <w:rsid w:val="00005719"/>
    <w:rsid w:val="000118B5"/>
    <w:rsid w:val="00025E80"/>
    <w:rsid w:val="000337E7"/>
    <w:rsid w:val="0003724C"/>
    <w:rsid w:val="000428FA"/>
    <w:rsid w:val="00042EDD"/>
    <w:rsid w:val="000434D5"/>
    <w:rsid w:val="000442C7"/>
    <w:rsid w:val="00046389"/>
    <w:rsid w:val="000502F8"/>
    <w:rsid w:val="00050A9A"/>
    <w:rsid w:val="00051117"/>
    <w:rsid w:val="00051155"/>
    <w:rsid w:val="000521DA"/>
    <w:rsid w:val="00053980"/>
    <w:rsid w:val="00054EBC"/>
    <w:rsid w:val="000561B9"/>
    <w:rsid w:val="0006137E"/>
    <w:rsid w:val="00062482"/>
    <w:rsid w:val="00067E02"/>
    <w:rsid w:val="00075061"/>
    <w:rsid w:val="00083CCA"/>
    <w:rsid w:val="00094A56"/>
    <w:rsid w:val="00095721"/>
    <w:rsid w:val="000A65BE"/>
    <w:rsid w:val="000B0339"/>
    <w:rsid w:val="000B14CB"/>
    <w:rsid w:val="000B77D8"/>
    <w:rsid w:val="000C0E45"/>
    <w:rsid w:val="000C192D"/>
    <w:rsid w:val="000F2877"/>
    <w:rsid w:val="000F406B"/>
    <w:rsid w:val="000F79A8"/>
    <w:rsid w:val="00101DF9"/>
    <w:rsid w:val="001033D3"/>
    <w:rsid w:val="0010379C"/>
    <w:rsid w:val="001052E7"/>
    <w:rsid w:val="00105C54"/>
    <w:rsid w:val="00105E12"/>
    <w:rsid w:val="00107CB6"/>
    <w:rsid w:val="001106FE"/>
    <w:rsid w:val="001158DC"/>
    <w:rsid w:val="00125318"/>
    <w:rsid w:val="0012627B"/>
    <w:rsid w:val="001263F0"/>
    <w:rsid w:val="0012640C"/>
    <w:rsid w:val="0013333F"/>
    <w:rsid w:val="00136B23"/>
    <w:rsid w:val="001440EF"/>
    <w:rsid w:val="0015618A"/>
    <w:rsid w:val="001629A3"/>
    <w:rsid w:val="00162CC6"/>
    <w:rsid w:val="00165778"/>
    <w:rsid w:val="0016594D"/>
    <w:rsid w:val="00165F50"/>
    <w:rsid w:val="001749A3"/>
    <w:rsid w:val="00193898"/>
    <w:rsid w:val="00195922"/>
    <w:rsid w:val="001A0E6C"/>
    <w:rsid w:val="001A2269"/>
    <w:rsid w:val="001A43CD"/>
    <w:rsid w:val="001A5156"/>
    <w:rsid w:val="001B4358"/>
    <w:rsid w:val="001B571A"/>
    <w:rsid w:val="001B58FA"/>
    <w:rsid w:val="001B7483"/>
    <w:rsid w:val="001C0E4E"/>
    <w:rsid w:val="001D2C1E"/>
    <w:rsid w:val="001D2F4B"/>
    <w:rsid w:val="001D54AB"/>
    <w:rsid w:val="001D6CC1"/>
    <w:rsid w:val="001E4533"/>
    <w:rsid w:val="001E5BCB"/>
    <w:rsid w:val="001F0F6F"/>
    <w:rsid w:val="001F1C61"/>
    <w:rsid w:val="001F59BB"/>
    <w:rsid w:val="002012DF"/>
    <w:rsid w:val="002021EF"/>
    <w:rsid w:val="00203D2E"/>
    <w:rsid w:val="0020521D"/>
    <w:rsid w:val="00212B99"/>
    <w:rsid w:val="0021596B"/>
    <w:rsid w:val="00226350"/>
    <w:rsid w:val="00227D1C"/>
    <w:rsid w:val="00230345"/>
    <w:rsid w:val="00243F0F"/>
    <w:rsid w:val="0024594C"/>
    <w:rsid w:val="002509D5"/>
    <w:rsid w:val="0025205F"/>
    <w:rsid w:val="002645BD"/>
    <w:rsid w:val="00267916"/>
    <w:rsid w:val="00270AFC"/>
    <w:rsid w:val="0027631A"/>
    <w:rsid w:val="00280542"/>
    <w:rsid w:val="00280692"/>
    <w:rsid w:val="00281B37"/>
    <w:rsid w:val="002857FA"/>
    <w:rsid w:val="00291281"/>
    <w:rsid w:val="002914C6"/>
    <w:rsid w:val="002A6FC4"/>
    <w:rsid w:val="002B21AE"/>
    <w:rsid w:val="002C0A8B"/>
    <w:rsid w:val="002C1669"/>
    <w:rsid w:val="002E00C8"/>
    <w:rsid w:val="002E274A"/>
    <w:rsid w:val="002F5039"/>
    <w:rsid w:val="002F60EA"/>
    <w:rsid w:val="002F657B"/>
    <w:rsid w:val="003006BA"/>
    <w:rsid w:val="00312DD5"/>
    <w:rsid w:val="00317EDB"/>
    <w:rsid w:val="00323B83"/>
    <w:rsid w:val="00325AFF"/>
    <w:rsid w:val="003262FD"/>
    <w:rsid w:val="003304F6"/>
    <w:rsid w:val="0033593E"/>
    <w:rsid w:val="00336BFC"/>
    <w:rsid w:val="00337A92"/>
    <w:rsid w:val="00341531"/>
    <w:rsid w:val="00357EBD"/>
    <w:rsid w:val="0036107D"/>
    <w:rsid w:val="00374CB9"/>
    <w:rsid w:val="00376F7B"/>
    <w:rsid w:val="00385A4C"/>
    <w:rsid w:val="00394665"/>
    <w:rsid w:val="003A114D"/>
    <w:rsid w:val="003A7E1D"/>
    <w:rsid w:val="003B253B"/>
    <w:rsid w:val="003B6CC8"/>
    <w:rsid w:val="003B76CD"/>
    <w:rsid w:val="003C7E22"/>
    <w:rsid w:val="003D0677"/>
    <w:rsid w:val="003D626F"/>
    <w:rsid w:val="003E6E7C"/>
    <w:rsid w:val="003E6F13"/>
    <w:rsid w:val="003F03B7"/>
    <w:rsid w:val="003F066D"/>
    <w:rsid w:val="00413E5C"/>
    <w:rsid w:val="00414538"/>
    <w:rsid w:val="00425354"/>
    <w:rsid w:val="0042760A"/>
    <w:rsid w:val="00427EC4"/>
    <w:rsid w:val="00432643"/>
    <w:rsid w:val="0043564E"/>
    <w:rsid w:val="004534A5"/>
    <w:rsid w:val="00453636"/>
    <w:rsid w:val="00456531"/>
    <w:rsid w:val="004566FA"/>
    <w:rsid w:val="00466409"/>
    <w:rsid w:val="0047030F"/>
    <w:rsid w:val="004732E0"/>
    <w:rsid w:val="00476FAA"/>
    <w:rsid w:val="00495232"/>
    <w:rsid w:val="004975E1"/>
    <w:rsid w:val="004A469C"/>
    <w:rsid w:val="004A4EC4"/>
    <w:rsid w:val="004A6763"/>
    <w:rsid w:val="004A6939"/>
    <w:rsid w:val="004B386C"/>
    <w:rsid w:val="004D0AAD"/>
    <w:rsid w:val="004D55D5"/>
    <w:rsid w:val="004D6E4C"/>
    <w:rsid w:val="004E0924"/>
    <w:rsid w:val="004E71E5"/>
    <w:rsid w:val="004E71FA"/>
    <w:rsid w:val="004F24A1"/>
    <w:rsid w:val="004F373A"/>
    <w:rsid w:val="004F4CEB"/>
    <w:rsid w:val="004F5377"/>
    <w:rsid w:val="004F60FE"/>
    <w:rsid w:val="0050354E"/>
    <w:rsid w:val="00504D55"/>
    <w:rsid w:val="00506788"/>
    <w:rsid w:val="00513F64"/>
    <w:rsid w:val="00517AD1"/>
    <w:rsid w:val="00523618"/>
    <w:rsid w:val="00530108"/>
    <w:rsid w:val="00530E92"/>
    <w:rsid w:val="005331CA"/>
    <w:rsid w:val="005440C4"/>
    <w:rsid w:val="0054693A"/>
    <w:rsid w:val="00547B41"/>
    <w:rsid w:val="005504AE"/>
    <w:rsid w:val="00556FFF"/>
    <w:rsid w:val="005622FF"/>
    <w:rsid w:val="00563F37"/>
    <w:rsid w:val="00564D78"/>
    <w:rsid w:val="00574ECE"/>
    <w:rsid w:val="00587AC1"/>
    <w:rsid w:val="0059520C"/>
    <w:rsid w:val="005A1EF5"/>
    <w:rsid w:val="005A4D13"/>
    <w:rsid w:val="005A5504"/>
    <w:rsid w:val="005B1D2A"/>
    <w:rsid w:val="005B1E49"/>
    <w:rsid w:val="005C3F4D"/>
    <w:rsid w:val="005C558A"/>
    <w:rsid w:val="005C6018"/>
    <w:rsid w:val="005D00A1"/>
    <w:rsid w:val="005D0636"/>
    <w:rsid w:val="005D5B8F"/>
    <w:rsid w:val="005D7EC5"/>
    <w:rsid w:val="005E0913"/>
    <w:rsid w:val="005E140D"/>
    <w:rsid w:val="005E563A"/>
    <w:rsid w:val="005F3B61"/>
    <w:rsid w:val="00600E93"/>
    <w:rsid w:val="00612A84"/>
    <w:rsid w:val="00620027"/>
    <w:rsid w:val="00621B66"/>
    <w:rsid w:val="006311CA"/>
    <w:rsid w:val="00631CDB"/>
    <w:rsid w:val="00632D04"/>
    <w:rsid w:val="0063538C"/>
    <w:rsid w:val="006402E0"/>
    <w:rsid w:val="006409B0"/>
    <w:rsid w:val="006424FA"/>
    <w:rsid w:val="00643BE0"/>
    <w:rsid w:val="00643CD9"/>
    <w:rsid w:val="00647FA7"/>
    <w:rsid w:val="00660B21"/>
    <w:rsid w:val="00660D7F"/>
    <w:rsid w:val="006626A6"/>
    <w:rsid w:val="00680324"/>
    <w:rsid w:val="00680A83"/>
    <w:rsid w:val="0068473A"/>
    <w:rsid w:val="00695E26"/>
    <w:rsid w:val="006A4801"/>
    <w:rsid w:val="006C5423"/>
    <w:rsid w:val="006C72DA"/>
    <w:rsid w:val="006D5ADB"/>
    <w:rsid w:val="006D6B3F"/>
    <w:rsid w:val="006F1098"/>
    <w:rsid w:val="0070592B"/>
    <w:rsid w:val="00707E28"/>
    <w:rsid w:val="00714CE5"/>
    <w:rsid w:val="007177CF"/>
    <w:rsid w:val="00736E05"/>
    <w:rsid w:val="00744BBB"/>
    <w:rsid w:val="00745230"/>
    <w:rsid w:val="007477BB"/>
    <w:rsid w:val="00747E00"/>
    <w:rsid w:val="00767597"/>
    <w:rsid w:val="00767C1B"/>
    <w:rsid w:val="0077060E"/>
    <w:rsid w:val="007729E8"/>
    <w:rsid w:val="007825E7"/>
    <w:rsid w:val="007961F3"/>
    <w:rsid w:val="007A4BFB"/>
    <w:rsid w:val="007B1E73"/>
    <w:rsid w:val="007B3B23"/>
    <w:rsid w:val="007B70C1"/>
    <w:rsid w:val="007C1175"/>
    <w:rsid w:val="007E2163"/>
    <w:rsid w:val="007E2EF3"/>
    <w:rsid w:val="007E4A2B"/>
    <w:rsid w:val="007E593A"/>
    <w:rsid w:val="0081132D"/>
    <w:rsid w:val="00817179"/>
    <w:rsid w:val="00822A8D"/>
    <w:rsid w:val="00824CE9"/>
    <w:rsid w:val="00831731"/>
    <w:rsid w:val="0083474F"/>
    <w:rsid w:val="00836561"/>
    <w:rsid w:val="008365B2"/>
    <w:rsid w:val="008424E0"/>
    <w:rsid w:val="0084693B"/>
    <w:rsid w:val="00852FE0"/>
    <w:rsid w:val="00861F6B"/>
    <w:rsid w:val="00864908"/>
    <w:rsid w:val="008716B9"/>
    <w:rsid w:val="0087181F"/>
    <w:rsid w:val="00873728"/>
    <w:rsid w:val="008741BB"/>
    <w:rsid w:val="00874542"/>
    <w:rsid w:val="00874C6A"/>
    <w:rsid w:val="00880A84"/>
    <w:rsid w:val="00880F3F"/>
    <w:rsid w:val="00882096"/>
    <w:rsid w:val="00882C65"/>
    <w:rsid w:val="00893973"/>
    <w:rsid w:val="008A5DBA"/>
    <w:rsid w:val="008B0837"/>
    <w:rsid w:val="008B51D6"/>
    <w:rsid w:val="008B7309"/>
    <w:rsid w:val="008C4AC6"/>
    <w:rsid w:val="008E1A47"/>
    <w:rsid w:val="008E258D"/>
    <w:rsid w:val="008E3763"/>
    <w:rsid w:val="008E5789"/>
    <w:rsid w:val="008E78CE"/>
    <w:rsid w:val="008F2D5A"/>
    <w:rsid w:val="0090252F"/>
    <w:rsid w:val="00907CBB"/>
    <w:rsid w:val="00913AE4"/>
    <w:rsid w:val="00920788"/>
    <w:rsid w:val="00925CC3"/>
    <w:rsid w:val="00931262"/>
    <w:rsid w:val="009323FD"/>
    <w:rsid w:val="00937E86"/>
    <w:rsid w:val="0094304A"/>
    <w:rsid w:val="00943C3C"/>
    <w:rsid w:val="0095125C"/>
    <w:rsid w:val="00951B74"/>
    <w:rsid w:val="00955295"/>
    <w:rsid w:val="00957212"/>
    <w:rsid w:val="00975EF7"/>
    <w:rsid w:val="00976A9B"/>
    <w:rsid w:val="0098151A"/>
    <w:rsid w:val="00982324"/>
    <w:rsid w:val="00982E78"/>
    <w:rsid w:val="00987C7D"/>
    <w:rsid w:val="0099384F"/>
    <w:rsid w:val="009958F7"/>
    <w:rsid w:val="00996E39"/>
    <w:rsid w:val="009A32A1"/>
    <w:rsid w:val="009A3AAD"/>
    <w:rsid w:val="009D26A7"/>
    <w:rsid w:val="009E4D1C"/>
    <w:rsid w:val="009F7BBD"/>
    <w:rsid w:val="00A05D4C"/>
    <w:rsid w:val="00A074FD"/>
    <w:rsid w:val="00A143B1"/>
    <w:rsid w:val="00A16B3C"/>
    <w:rsid w:val="00A328F0"/>
    <w:rsid w:val="00A36FD0"/>
    <w:rsid w:val="00A40FC2"/>
    <w:rsid w:val="00A43007"/>
    <w:rsid w:val="00A4529D"/>
    <w:rsid w:val="00A51FD9"/>
    <w:rsid w:val="00A63951"/>
    <w:rsid w:val="00A6582F"/>
    <w:rsid w:val="00A72CC5"/>
    <w:rsid w:val="00A73256"/>
    <w:rsid w:val="00A74B13"/>
    <w:rsid w:val="00A766C0"/>
    <w:rsid w:val="00A76ED5"/>
    <w:rsid w:val="00A83E0E"/>
    <w:rsid w:val="00A86DE1"/>
    <w:rsid w:val="00A921C3"/>
    <w:rsid w:val="00A95EEF"/>
    <w:rsid w:val="00AB0CDA"/>
    <w:rsid w:val="00AB5DAD"/>
    <w:rsid w:val="00AB6D4A"/>
    <w:rsid w:val="00AC0AB8"/>
    <w:rsid w:val="00AC3DBC"/>
    <w:rsid w:val="00AD348C"/>
    <w:rsid w:val="00AD4608"/>
    <w:rsid w:val="00AE00AC"/>
    <w:rsid w:val="00AE3E3C"/>
    <w:rsid w:val="00AE50D0"/>
    <w:rsid w:val="00AE6F01"/>
    <w:rsid w:val="00AF1F03"/>
    <w:rsid w:val="00AF7730"/>
    <w:rsid w:val="00B0119F"/>
    <w:rsid w:val="00B02324"/>
    <w:rsid w:val="00B04E1F"/>
    <w:rsid w:val="00B10B8A"/>
    <w:rsid w:val="00B16B0C"/>
    <w:rsid w:val="00B17DF9"/>
    <w:rsid w:val="00B226B1"/>
    <w:rsid w:val="00B24ED3"/>
    <w:rsid w:val="00B34571"/>
    <w:rsid w:val="00B35C97"/>
    <w:rsid w:val="00B37FE8"/>
    <w:rsid w:val="00B51999"/>
    <w:rsid w:val="00B51D10"/>
    <w:rsid w:val="00B54E93"/>
    <w:rsid w:val="00B55F12"/>
    <w:rsid w:val="00B56C1D"/>
    <w:rsid w:val="00B64732"/>
    <w:rsid w:val="00B6547B"/>
    <w:rsid w:val="00B6609B"/>
    <w:rsid w:val="00B67195"/>
    <w:rsid w:val="00B723EA"/>
    <w:rsid w:val="00B728A2"/>
    <w:rsid w:val="00B74CEC"/>
    <w:rsid w:val="00B763EC"/>
    <w:rsid w:val="00B76FE8"/>
    <w:rsid w:val="00B83D75"/>
    <w:rsid w:val="00B87079"/>
    <w:rsid w:val="00B934C4"/>
    <w:rsid w:val="00B95684"/>
    <w:rsid w:val="00B95DC1"/>
    <w:rsid w:val="00B966FE"/>
    <w:rsid w:val="00BB74FB"/>
    <w:rsid w:val="00BC3B4E"/>
    <w:rsid w:val="00BC7EFF"/>
    <w:rsid w:val="00BD5F64"/>
    <w:rsid w:val="00BE5698"/>
    <w:rsid w:val="00BE7FF7"/>
    <w:rsid w:val="00BF5F03"/>
    <w:rsid w:val="00C03253"/>
    <w:rsid w:val="00C05DF4"/>
    <w:rsid w:val="00C07DF4"/>
    <w:rsid w:val="00C10D59"/>
    <w:rsid w:val="00C160C1"/>
    <w:rsid w:val="00C207A9"/>
    <w:rsid w:val="00C2453B"/>
    <w:rsid w:val="00C25A59"/>
    <w:rsid w:val="00C3142C"/>
    <w:rsid w:val="00C32E80"/>
    <w:rsid w:val="00C41938"/>
    <w:rsid w:val="00C444F6"/>
    <w:rsid w:val="00C45C8A"/>
    <w:rsid w:val="00C50029"/>
    <w:rsid w:val="00C50CA7"/>
    <w:rsid w:val="00C50F2A"/>
    <w:rsid w:val="00C6133B"/>
    <w:rsid w:val="00C63E3D"/>
    <w:rsid w:val="00C64B77"/>
    <w:rsid w:val="00C65EA4"/>
    <w:rsid w:val="00C71F85"/>
    <w:rsid w:val="00C73809"/>
    <w:rsid w:val="00C75443"/>
    <w:rsid w:val="00C8416B"/>
    <w:rsid w:val="00C95726"/>
    <w:rsid w:val="00C962DA"/>
    <w:rsid w:val="00CA091E"/>
    <w:rsid w:val="00CA3FAB"/>
    <w:rsid w:val="00CB0286"/>
    <w:rsid w:val="00CB5473"/>
    <w:rsid w:val="00CC05B8"/>
    <w:rsid w:val="00CC232E"/>
    <w:rsid w:val="00CC2F6D"/>
    <w:rsid w:val="00CD022F"/>
    <w:rsid w:val="00CD6EBE"/>
    <w:rsid w:val="00CD770F"/>
    <w:rsid w:val="00CE08EA"/>
    <w:rsid w:val="00CE75DF"/>
    <w:rsid w:val="00CF742A"/>
    <w:rsid w:val="00D109D0"/>
    <w:rsid w:val="00D10AA7"/>
    <w:rsid w:val="00D14CA6"/>
    <w:rsid w:val="00D2200D"/>
    <w:rsid w:val="00D24E72"/>
    <w:rsid w:val="00D25419"/>
    <w:rsid w:val="00D2580A"/>
    <w:rsid w:val="00D3420E"/>
    <w:rsid w:val="00D36D1B"/>
    <w:rsid w:val="00D52D07"/>
    <w:rsid w:val="00D57C95"/>
    <w:rsid w:val="00D61915"/>
    <w:rsid w:val="00D80966"/>
    <w:rsid w:val="00D8702A"/>
    <w:rsid w:val="00D9131D"/>
    <w:rsid w:val="00D94454"/>
    <w:rsid w:val="00D9464B"/>
    <w:rsid w:val="00DA0B66"/>
    <w:rsid w:val="00DA6297"/>
    <w:rsid w:val="00DB1F1A"/>
    <w:rsid w:val="00DB1FAD"/>
    <w:rsid w:val="00DC1485"/>
    <w:rsid w:val="00DC1783"/>
    <w:rsid w:val="00DD348E"/>
    <w:rsid w:val="00DD45C4"/>
    <w:rsid w:val="00DD56E5"/>
    <w:rsid w:val="00DD5735"/>
    <w:rsid w:val="00DE230F"/>
    <w:rsid w:val="00DE2348"/>
    <w:rsid w:val="00DE2B79"/>
    <w:rsid w:val="00DE4C90"/>
    <w:rsid w:val="00DF51C2"/>
    <w:rsid w:val="00E03950"/>
    <w:rsid w:val="00E06F54"/>
    <w:rsid w:val="00E11340"/>
    <w:rsid w:val="00E13159"/>
    <w:rsid w:val="00E13E96"/>
    <w:rsid w:val="00E254A1"/>
    <w:rsid w:val="00E25B0C"/>
    <w:rsid w:val="00E279B8"/>
    <w:rsid w:val="00E34172"/>
    <w:rsid w:val="00E372CC"/>
    <w:rsid w:val="00E400AA"/>
    <w:rsid w:val="00E40ED5"/>
    <w:rsid w:val="00E433F4"/>
    <w:rsid w:val="00E46D31"/>
    <w:rsid w:val="00E57489"/>
    <w:rsid w:val="00E7147C"/>
    <w:rsid w:val="00E72FE9"/>
    <w:rsid w:val="00E756E6"/>
    <w:rsid w:val="00E92871"/>
    <w:rsid w:val="00EA04F9"/>
    <w:rsid w:val="00EA05B8"/>
    <w:rsid w:val="00EA06B0"/>
    <w:rsid w:val="00EB203B"/>
    <w:rsid w:val="00EB2437"/>
    <w:rsid w:val="00EB2478"/>
    <w:rsid w:val="00EB27CB"/>
    <w:rsid w:val="00EB7941"/>
    <w:rsid w:val="00EC10AF"/>
    <w:rsid w:val="00EC29E7"/>
    <w:rsid w:val="00EC5055"/>
    <w:rsid w:val="00ED67CE"/>
    <w:rsid w:val="00ED787F"/>
    <w:rsid w:val="00EE3373"/>
    <w:rsid w:val="00EE4293"/>
    <w:rsid w:val="00EE43B2"/>
    <w:rsid w:val="00EE5AAB"/>
    <w:rsid w:val="00EE7CE1"/>
    <w:rsid w:val="00EF1C88"/>
    <w:rsid w:val="00F0447E"/>
    <w:rsid w:val="00F04ABE"/>
    <w:rsid w:val="00F06559"/>
    <w:rsid w:val="00F159A9"/>
    <w:rsid w:val="00F165C5"/>
    <w:rsid w:val="00F22084"/>
    <w:rsid w:val="00F2322C"/>
    <w:rsid w:val="00F2438D"/>
    <w:rsid w:val="00F30F1A"/>
    <w:rsid w:val="00F33589"/>
    <w:rsid w:val="00F33B80"/>
    <w:rsid w:val="00F45979"/>
    <w:rsid w:val="00F507BF"/>
    <w:rsid w:val="00F52098"/>
    <w:rsid w:val="00F54B5B"/>
    <w:rsid w:val="00F72EA7"/>
    <w:rsid w:val="00F731ED"/>
    <w:rsid w:val="00F74B0B"/>
    <w:rsid w:val="00F82DCC"/>
    <w:rsid w:val="00F84136"/>
    <w:rsid w:val="00F8420A"/>
    <w:rsid w:val="00F90516"/>
    <w:rsid w:val="00F91063"/>
    <w:rsid w:val="00F9604A"/>
    <w:rsid w:val="00FA17C0"/>
    <w:rsid w:val="00FB4D5F"/>
    <w:rsid w:val="00FB5630"/>
    <w:rsid w:val="00FC1E34"/>
    <w:rsid w:val="00FC6C8A"/>
    <w:rsid w:val="00FD0531"/>
    <w:rsid w:val="00FD2551"/>
    <w:rsid w:val="00FE2736"/>
    <w:rsid w:val="00FE3176"/>
    <w:rsid w:val="00FF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6859A4"/>
  <w15:chartTrackingRefBased/>
  <w15:docId w15:val="{0CD3AD20-6A87-4113-871A-291C50C57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4F9"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3333F"/>
    <w:rPr>
      <w:color w:val="595959" w:themeColor="text1" w:themeTint="A6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1"/>
      </w:numPr>
    </w:pPr>
  </w:style>
  <w:style w:type="paragraph" w:customStyle="1" w:styleId="Image">
    <w:name w:val="Image"/>
    <w:basedOn w:val="Normal"/>
    <w:qFormat/>
    <w:rsid w:val="00E279B8"/>
    <w:pPr>
      <w:spacing w:before="5760" w:after="0" w:line="720" w:lineRule="auto"/>
      <w:jc w:val="right"/>
    </w:pPr>
  </w:style>
  <w:style w:type="character" w:styleId="IntenseEmphasis">
    <w:name w:val="Intense Emphasis"/>
    <w:basedOn w:val="DefaultParagraphFont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3333F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character" w:customStyle="1" w:styleId="tooltip">
    <w:name w:val="tooltip"/>
    <w:basedOn w:val="DefaultParagraphFont"/>
    <w:rsid w:val="00987C7D"/>
  </w:style>
  <w:style w:type="paragraph" w:styleId="ListParagraph">
    <w:name w:val="List Paragraph"/>
    <w:basedOn w:val="Normal"/>
    <w:uiPriority w:val="34"/>
    <w:unhideWhenUsed/>
    <w:qFormat/>
    <w:rsid w:val="005D7EC5"/>
    <w:pPr>
      <w:ind w:left="720"/>
      <w:contextualSpacing/>
    </w:pPr>
  </w:style>
  <w:style w:type="character" w:customStyle="1" w:styleId="gscah">
    <w:name w:val="gsc_a_h"/>
    <w:basedOn w:val="DefaultParagraphFont"/>
    <w:rsid w:val="005D7EC5"/>
  </w:style>
  <w:style w:type="character" w:customStyle="1" w:styleId="gscam">
    <w:name w:val="gsc_a_m"/>
    <w:basedOn w:val="DefaultParagraphFont"/>
    <w:rsid w:val="005D7EC5"/>
  </w:style>
  <w:style w:type="paragraph" w:customStyle="1" w:styleId="Default">
    <w:name w:val="Default"/>
    <w:rsid w:val="005D00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gu-IN"/>
    </w:rPr>
  </w:style>
  <w:style w:type="character" w:styleId="FollowedHyperlink">
    <w:name w:val="FollowedHyperlink"/>
    <w:basedOn w:val="DefaultParagraphFont"/>
    <w:uiPriority w:val="99"/>
    <w:semiHidden/>
    <w:unhideWhenUsed/>
    <w:rsid w:val="00EB2478"/>
    <w:rPr>
      <w:color w:val="704404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49A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D5B8F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val="en-IN" w:eastAsia="en-US" w:bidi="gu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A5156"/>
    <w:pPr>
      <w:widowControl w:val="0"/>
      <w:autoSpaceDE w:val="0"/>
      <w:autoSpaceDN w:val="0"/>
      <w:spacing w:after="0"/>
      <w:ind w:left="1083" w:right="0" w:hanging="360"/>
    </w:pPr>
    <w:rPr>
      <w:rFonts w:ascii="Arial" w:eastAsia="Arial" w:hAnsi="Arial" w:cs="Arial"/>
      <w:kern w:val="0"/>
      <w:sz w:val="24"/>
      <w:szCs w:val="24"/>
      <w:lang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5156"/>
    <w:rPr>
      <w:rFonts w:ascii="Arial" w:eastAsia="Arial" w:hAnsi="Arial" w:cs="Arial"/>
      <w:kern w:val="0"/>
      <w:sz w:val="24"/>
      <w:szCs w:val="24"/>
      <w:lang w:eastAsia="en-US"/>
      <w14:ligatures w14:val="none"/>
    </w:rPr>
  </w:style>
  <w:style w:type="table" w:customStyle="1" w:styleId="TableGrid0">
    <w:name w:val="TableGrid"/>
    <w:rsid w:val="00B51D10"/>
    <w:pPr>
      <w:spacing w:after="0" w:line="240" w:lineRule="auto"/>
    </w:pPr>
    <w:rPr>
      <w:kern w:val="0"/>
      <w:lang w:val="en-IN" w:eastAsia="en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5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65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8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9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1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dif_000\AppData\Roaming\Microsoft\Templates\Project%20communication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7E58EEF3404DEBBE05C8C9BE3039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DC1935-A42C-4E2F-A862-F242652A375B}"/>
      </w:docPartPr>
      <w:docPartBody>
        <w:p w:rsidR="00DD3BA9" w:rsidRDefault="007E0F55">
          <w:pPr>
            <w:pStyle w:val="617E58EEF3404DEBBE05C8C9BE30396C"/>
          </w:pPr>
          <w:r>
            <w:t>Your name</w:t>
          </w:r>
        </w:p>
      </w:docPartBody>
    </w:docPart>
    <w:docPart>
      <w:docPartPr>
        <w:name w:val="A9007566EA9A4E238D4BE5E36337E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B87152-C51C-4D92-83A6-9B572DB0802D}"/>
      </w:docPartPr>
      <w:docPartBody>
        <w:p w:rsidR="00B23475" w:rsidRDefault="00E87830" w:rsidP="00E87830">
          <w:pPr>
            <w:pStyle w:val="A9007566EA9A4E238D4BE5E36337EF01"/>
          </w:pPr>
          <w:r>
            <w:t>Company address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1C2"/>
    <w:rsid w:val="000576DB"/>
    <w:rsid w:val="000758A4"/>
    <w:rsid w:val="00083E92"/>
    <w:rsid w:val="000A2DB5"/>
    <w:rsid w:val="000E136A"/>
    <w:rsid w:val="00217BAF"/>
    <w:rsid w:val="00236DE6"/>
    <w:rsid w:val="00283E58"/>
    <w:rsid w:val="002B6E17"/>
    <w:rsid w:val="00303C86"/>
    <w:rsid w:val="003201C2"/>
    <w:rsid w:val="003400EF"/>
    <w:rsid w:val="003E0220"/>
    <w:rsid w:val="00401136"/>
    <w:rsid w:val="004152D9"/>
    <w:rsid w:val="00415AF1"/>
    <w:rsid w:val="0059415B"/>
    <w:rsid w:val="005A5DD3"/>
    <w:rsid w:val="005A6A23"/>
    <w:rsid w:val="005C34F9"/>
    <w:rsid w:val="005F29DE"/>
    <w:rsid w:val="0062304C"/>
    <w:rsid w:val="00631292"/>
    <w:rsid w:val="00692F0F"/>
    <w:rsid w:val="007165B8"/>
    <w:rsid w:val="00721263"/>
    <w:rsid w:val="007B0AB2"/>
    <w:rsid w:val="007B603C"/>
    <w:rsid w:val="007E0F55"/>
    <w:rsid w:val="00803F18"/>
    <w:rsid w:val="00826EB3"/>
    <w:rsid w:val="008A6433"/>
    <w:rsid w:val="009E2779"/>
    <w:rsid w:val="00A67A58"/>
    <w:rsid w:val="00A74ACB"/>
    <w:rsid w:val="00B23475"/>
    <w:rsid w:val="00B6041B"/>
    <w:rsid w:val="00BC1970"/>
    <w:rsid w:val="00DD3BA9"/>
    <w:rsid w:val="00E1067A"/>
    <w:rsid w:val="00E7255B"/>
    <w:rsid w:val="00E87830"/>
    <w:rsid w:val="00E9041C"/>
    <w:rsid w:val="00ED38F4"/>
    <w:rsid w:val="00EF41E4"/>
    <w:rsid w:val="00FB0696"/>
    <w:rsid w:val="00FD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7E58EEF3404DEBBE05C8C9BE30396C">
    <w:name w:val="617E58EEF3404DEBBE05C8C9BE30396C"/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A9007566EA9A4E238D4BE5E36337EF01">
    <w:name w:val="A9007566EA9A4E238D4BE5E36337EF01"/>
    <w:rsid w:val="00E87830"/>
    <w:rPr>
      <w:lang w:val="en-IN" w:eastAsia="en-IN"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 180470107035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014EB5-02DF-41F6-A316-2D50BAC28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</Template>
  <TotalTime>71</TotalTime>
  <Pages>27</Pages>
  <Words>2447</Words>
  <Characters>13954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bedifferent_028@yahoo.co.in</dc:creator>
  <cp:keywords>INFORMATION SECURITY</cp:keywords>
  <dc:description>DISHEN MAKWANA</dc:description>
  <cp:lastModifiedBy>180470107035 DishenMakwana</cp:lastModifiedBy>
  <cp:revision>100</cp:revision>
  <cp:lastPrinted>2021-07-29T03:51:00Z</cp:lastPrinted>
  <dcterms:created xsi:type="dcterms:W3CDTF">2021-07-29T03:52:00Z</dcterms:created>
  <dcterms:modified xsi:type="dcterms:W3CDTF">2021-08-05T16:19:00Z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v-shbahu@microsoft.com</vt:lpwstr>
  </property>
  <property fmtid="{D5CDD505-2E9C-101B-9397-08002B2CF9AE}" pid="11" name="MSIP_Label_f42aa342-8706-4288-bd11-ebb85995028c_SetDate">
    <vt:lpwstr>2018-04-07T12:27:56.5276527Z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